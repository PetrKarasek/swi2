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346D0" w14:textId="77777777" w:rsidR="00D23655" w:rsidRDefault="00D23655" w:rsidP="00AE73A9"/>
    <w:tbl>
      <w:tblPr>
        <w:tblW w:w="5000" w:type="pct"/>
        <w:tblLook w:val="01E0" w:firstRow="1" w:lastRow="1" w:firstColumn="1" w:lastColumn="1" w:noHBand="0" w:noVBand="0"/>
      </w:tblPr>
      <w:tblGrid>
        <w:gridCol w:w="8787"/>
      </w:tblGrid>
      <w:tr w:rsidR="00D23655" w14:paraId="490A7AFD" w14:textId="77777777" w:rsidTr="00586E3E">
        <w:trPr>
          <w:trHeight w:val="951"/>
        </w:trPr>
        <w:tc>
          <w:tcPr>
            <w:tcW w:w="5000" w:type="pct"/>
          </w:tcPr>
          <w:p w14:paraId="4B89AF81" w14:textId="43B79F87" w:rsidR="002C7AC6" w:rsidRDefault="002C7AC6" w:rsidP="00136837">
            <w:pPr>
              <w:pStyle w:val="StylArial145bzarovnnnasted"/>
            </w:pPr>
            <w:r w:rsidRPr="002C7AC6">
              <w:t>OSTRAVSKÁ UNIVERZITA V</w:t>
            </w:r>
            <w:r>
              <w:t> </w:t>
            </w:r>
            <w:r w:rsidRPr="002C7AC6">
              <w:t>OSTRAVĚ</w:t>
            </w:r>
          </w:p>
          <w:p w14:paraId="7814F1A0" w14:textId="77777777" w:rsidR="002C7AC6" w:rsidRDefault="002C7AC6" w:rsidP="00136837">
            <w:pPr>
              <w:pStyle w:val="StylArial145bzarovnnnasted"/>
            </w:pPr>
            <w:r w:rsidRPr="002C7AC6">
              <w:t>PŘÍRODOVĚDECKÁ FAKULTA</w:t>
            </w:r>
          </w:p>
          <w:p w14:paraId="74786012" w14:textId="61C906C0" w:rsidR="00D23655" w:rsidRDefault="00D23655" w:rsidP="00136837">
            <w:pPr>
              <w:pStyle w:val="StylArial145bzarovnnnasted"/>
            </w:pPr>
            <w:r>
              <w:t>DEPARTMENT NAME</w:t>
            </w:r>
          </w:p>
        </w:tc>
      </w:tr>
      <w:tr w:rsidR="00D23655" w14:paraId="21AE2C4D" w14:textId="77777777" w:rsidTr="00586E3E">
        <w:trPr>
          <w:trHeight w:val="11128"/>
        </w:trPr>
        <w:tc>
          <w:tcPr>
            <w:tcW w:w="5000" w:type="pct"/>
            <w:vAlign w:val="center"/>
          </w:tcPr>
          <w:p w14:paraId="321D1DD8" w14:textId="5D57B25B" w:rsidR="00D23655" w:rsidRPr="00C547A0" w:rsidRDefault="002C7AC6" w:rsidP="00136837">
            <w:pPr>
              <w:pStyle w:val="nazevprace"/>
            </w:pPr>
            <w:r>
              <w:t>Didaktický portál pro učitele přírodovědeckých oborů</w:t>
            </w:r>
          </w:p>
          <w:p w14:paraId="220EAA75" w14:textId="77777777" w:rsidR="00D23655" w:rsidRDefault="00D23655" w:rsidP="00136837">
            <w:pPr>
              <w:jc w:val="center"/>
            </w:pPr>
          </w:p>
          <w:p w14:paraId="27AE0CD1" w14:textId="77777777" w:rsidR="00D23655" w:rsidRDefault="00D23655" w:rsidP="00136837">
            <w:pPr>
              <w:jc w:val="center"/>
            </w:pPr>
          </w:p>
          <w:p w14:paraId="5B2E7E3F" w14:textId="44BAE766" w:rsidR="00D23655" w:rsidRDefault="002C7AC6" w:rsidP="00136837">
            <w:pPr>
              <w:pStyle w:val="StylArial145bzarovnnnasted"/>
            </w:pPr>
            <w:r>
              <w:t>BAKALÁŘSKÁ PRÁCE</w:t>
            </w:r>
          </w:p>
        </w:tc>
      </w:tr>
      <w:tr w:rsidR="00D23655" w14:paraId="13A06458" w14:textId="77777777" w:rsidTr="00586E3E">
        <w:trPr>
          <w:trHeight w:val="966"/>
        </w:trPr>
        <w:tc>
          <w:tcPr>
            <w:tcW w:w="5000" w:type="pct"/>
          </w:tcPr>
          <w:p w14:paraId="31E651A7" w14:textId="0C4C564B" w:rsidR="00D23655" w:rsidRPr="00AE73A9" w:rsidRDefault="00D23655" w:rsidP="00136837">
            <w:r w:rsidRPr="00736B41">
              <w:rPr>
                <w:rStyle w:val="StylArial145bzarovnnnastedChar"/>
              </w:rPr>
              <w:t>Autor</w:t>
            </w:r>
            <w:r w:rsidR="002C7AC6">
              <w:rPr>
                <w:rStyle w:val="StylArial145bzarovnnnastedChar"/>
              </w:rPr>
              <w:t xml:space="preserve"> práce</w:t>
            </w:r>
            <w:r w:rsidRPr="00736B41">
              <w:rPr>
                <w:rStyle w:val="StylArial145bzarovnnnastedChar"/>
              </w:rPr>
              <w:t>:</w:t>
            </w:r>
            <w:r>
              <w:rPr>
                <w:rStyle w:val="StylArial145bzarovnnnastedChar"/>
              </w:rPr>
              <w:t xml:space="preserve"> </w:t>
            </w:r>
            <w:bookmarkStart w:id="0" w:name="name"/>
            <w:r>
              <w:rPr>
                <w:rStyle w:val="StylArial145bzarovnnnastedChar"/>
              </w:rPr>
              <w:tab/>
            </w:r>
            <w:bookmarkEnd w:id="0"/>
            <w:r w:rsidR="002C7AC6">
              <w:rPr>
                <w:rStyle w:val="StylArial145bzarovnnnastedChar"/>
              </w:rPr>
              <w:t>Petr Karásek</w:t>
            </w:r>
          </w:p>
          <w:p w14:paraId="3AA629DA" w14:textId="26DC58BA" w:rsidR="00D23655" w:rsidRDefault="002C7AC6" w:rsidP="002C7AC6">
            <w:pPr>
              <w:pStyle w:val="StylArial145bzarovnnnasted"/>
              <w:jc w:val="left"/>
            </w:pPr>
            <w:r>
              <w:t xml:space="preserve">Vedoucí </w:t>
            </w:r>
            <w:proofErr w:type="gramStart"/>
            <w:r>
              <w:t>práce:  PhDr</w:t>
            </w:r>
            <w:r w:rsidRPr="002C7AC6">
              <w:t>.</w:t>
            </w:r>
            <w:proofErr w:type="gramEnd"/>
            <w:r>
              <w:t xml:space="preserve"> </w:t>
            </w:r>
            <w:r>
              <w:rPr>
                <w:rStyle w:val="StylArial145bzarovnnnastedChar"/>
              </w:rPr>
              <w:t>RNDr. Martin Žáček, Ph.D.</w:t>
            </w:r>
          </w:p>
        </w:tc>
      </w:tr>
      <w:tr w:rsidR="00D23655" w14:paraId="39E00340" w14:textId="77777777" w:rsidTr="00586E3E">
        <w:trPr>
          <w:trHeight w:val="317"/>
        </w:trPr>
        <w:tc>
          <w:tcPr>
            <w:tcW w:w="5000" w:type="pct"/>
          </w:tcPr>
          <w:p w14:paraId="0B3636C6" w14:textId="2E4B3982" w:rsidR="00D23655" w:rsidRDefault="00D23655" w:rsidP="00136837">
            <w:pPr>
              <w:pStyle w:val="StylArial145bzarovnnnasted"/>
            </w:pPr>
            <w:r>
              <w:t>20</w:t>
            </w:r>
            <w:r w:rsidR="002C7AC6">
              <w:t>26</w:t>
            </w:r>
          </w:p>
        </w:tc>
      </w:tr>
    </w:tbl>
    <w:p w14:paraId="56D48F00" w14:textId="351F0C65" w:rsidR="003C7ECE" w:rsidRDefault="00D23655" w:rsidP="00BC793A">
      <w:pPr>
        <w:pStyle w:val="normlntext"/>
      </w:pPr>
      <w:r>
        <w:br w:type="page"/>
      </w:r>
      <w:r w:rsidR="00100C09" w:rsidRPr="00100C09">
        <w:rPr>
          <w:noProof/>
        </w:rPr>
        <w:lastRenderedPageBreak/>
        <w:drawing>
          <wp:inline distT="0" distB="0" distL="0" distR="0" wp14:anchorId="032B5DDB" wp14:editId="28BE55B4">
            <wp:extent cx="5579745" cy="7875270"/>
            <wp:effectExtent l="0" t="0" r="1905" b="0"/>
            <wp:docPr id="1115814140" name="Obrázek 1" descr="Obsah obrázku text, snímek obrazovky, Písmo, číslo&#10;&#10;Obsah generovaný pomocí AI může být nesprávný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814140" name="Obrázek 1" descr="Obsah obrázku text, snímek obrazovky, Písmo, číslo&#10;&#10;Obsah generovaný pomocí AI může být nesprávný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9745" cy="787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EDE73" w14:textId="2A604D8F" w:rsidR="00884120" w:rsidRPr="00D23655" w:rsidRDefault="003C7ECE" w:rsidP="00884120">
      <w:pPr>
        <w:pStyle w:val="Nadpisy-AbstraktObsah"/>
      </w:pPr>
      <w:r>
        <w:br w:type="page"/>
      </w:r>
      <w:bookmarkStart w:id="1" w:name="_Toc209253202"/>
      <w:bookmarkStart w:id="2" w:name="_Toc209253389"/>
      <w:bookmarkStart w:id="3" w:name="_Toc209253641"/>
      <w:bookmarkStart w:id="4" w:name="_Toc209321243"/>
      <w:bookmarkStart w:id="5" w:name="_Toc209321407"/>
      <w:r w:rsidR="00884120" w:rsidRPr="00D23655">
        <w:lastRenderedPageBreak/>
        <w:t>ABSTRA</w:t>
      </w:r>
      <w:r w:rsidR="002C7AC6">
        <w:t>K</w:t>
      </w:r>
      <w:r w:rsidR="00884120" w:rsidRPr="00D23655">
        <w:t>T</w:t>
      </w:r>
      <w:bookmarkEnd w:id="1"/>
      <w:bookmarkEnd w:id="2"/>
      <w:bookmarkEnd w:id="3"/>
      <w:bookmarkEnd w:id="4"/>
      <w:bookmarkEnd w:id="5"/>
    </w:p>
    <w:p w14:paraId="665A6786" w14:textId="35427432" w:rsidR="002D467F" w:rsidRDefault="002C7AC6" w:rsidP="00884120">
      <w:pPr>
        <w:pStyle w:val="normlntext"/>
      </w:pPr>
      <w:r>
        <w:t xml:space="preserve">Cílem mé bakalářské práce je vytvořit didaktický portál pro Přírodovědeckou fakultu, který bude určen učitelům a učitelské komunitě. Portál bude postaven na redakčním systému pro sdílení, </w:t>
      </w:r>
      <w:r w:rsidR="00576FCC">
        <w:t>komentování a hodnocení závěrečných prací a článků.</w:t>
      </w:r>
    </w:p>
    <w:p w14:paraId="6EE3CABD" w14:textId="2268BF79" w:rsidR="00576FCC" w:rsidRPr="00477C60" w:rsidRDefault="00576FCC" w:rsidP="00884120">
      <w:pPr>
        <w:pStyle w:val="normlntext"/>
      </w:pPr>
      <w:r>
        <w:t>Výsledkem práce je nová webová aplikace, na které budou</w:t>
      </w:r>
      <w:r w:rsidR="002D467F">
        <w:t xml:space="preserve"> uživatelé</w:t>
      </w:r>
      <w:r>
        <w:t xml:space="preserve"> sdílet, komentovat a ukládat závěrečné práce, články a různé pomocné materiály.</w:t>
      </w:r>
    </w:p>
    <w:p w14:paraId="23AA50FE" w14:textId="0C1E9E91" w:rsidR="00884120" w:rsidRDefault="00884120" w:rsidP="00884120">
      <w:pPr>
        <w:pStyle w:val="normlntextkurzva"/>
      </w:pPr>
      <w:r>
        <w:t>K</w:t>
      </w:r>
      <w:r w:rsidR="00576FCC">
        <w:t>líčová slova</w:t>
      </w:r>
      <w:r>
        <w:t>:</w:t>
      </w:r>
    </w:p>
    <w:p w14:paraId="57F1D373" w14:textId="1268BC03" w:rsidR="00884120" w:rsidRDefault="00884120" w:rsidP="00884120">
      <w:pPr>
        <w:pStyle w:val="normlntextkurzva"/>
      </w:pPr>
      <w:r>
        <w:t>(</w:t>
      </w:r>
      <w:r w:rsidR="00576FCC">
        <w:t>Redakční systém</w:t>
      </w:r>
      <w:r w:rsidR="002D467F">
        <w:t>, portál</w:t>
      </w:r>
      <w:r>
        <w:t>)</w:t>
      </w:r>
    </w:p>
    <w:p w14:paraId="7349BEF0" w14:textId="77777777" w:rsidR="00C547A0" w:rsidRDefault="00C547A0" w:rsidP="00BC793A">
      <w:pPr>
        <w:pStyle w:val="normlntext"/>
      </w:pPr>
    </w:p>
    <w:p w14:paraId="6F2EE70F" w14:textId="77777777" w:rsidR="00884120" w:rsidRDefault="00203DBB" w:rsidP="00884120">
      <w:pPr>
        <w:pStyle w:val="Nadpisy-AbstraktObsah"/>
      </w:pPr>
      <w:r w:rsidRPr="00AE73A9">
        <w:br w:type="page"/>
      </w:r>
      <w:r w:rsidR="00884120">
        <w:lastRenderedPageBreak/>
        <w:t>čestné prohlášení</w:t>
      </w:r>
    </w:p>
    <w:p w14:paraId="75631D9C" w14:textId="77777777" w:rsidR="00884120" w:rsidRDefault="00884120" w:rsidP="00884120">
      <w:pPr>
        <w:pStyle w:val="Nadpisy-AbstraktObsah"/>
      </w:pPr>
    </w:p>
    <w:p w14:paraId="7673F0EA" w14:textId="77777777" w:rsidR="00884120" w:rsidRDefault="00884120" w:rsidP="00884120">
      <w:pPr>
        <w:pStyle w:val="normlntext"/>
      </w:pPr>
      <w:r w:rsidRPr="00DB5F17">
        <w:t>Já, níže podepsaný/á student/</w:t>
      </w:r>
      <w:proofErr w:type="spellStart"/>
      <w:r w:rsidRPr="00DB5F17">
        <w:t>ka</w:t>
      </w:r>
      <w:proofErr w:type="spellEnd"/>
      <w:r w:rsidRPr="00DB5F17">
        <w:t>, tímto čestně prohlašuji, že text mnou odevzdané závěrečné práce v písemné podobě je totožný s textem závěrečné práce vloženým v databázi DIPL2.</w:t>
      </w:r>
    </w:p>
    <w:p w14:paraId="58EE3BF7" w14:textId="77777777" w:rsidR="00884120" w:rsidRDefault="00884120" w:rsidP="00884120">
      <w:r>
        <w:t xml:space="preserve">                                                                                                            </w:t>
      </w:r>
    </w:p>
    <w:p w14:paraId="467F4F6B" w14:textId="77777777" w:rsidR="00884120" w:rsidRDefault="00884120" w:rsidP="00884120"/>
    <w:p w14:paraId="1D1689CD" w14:textId="77777777" w:rsidR="00884120" w:rsidRDefault="00884120" w:rsidP="00884120"/>
    <w:p w14:paraId="04B12D5B" w14:textId="77777777" w:rsidR="00884120" w:rsidRDefault="00884120" w:rsidP="00884120">
      <w:r>
        <w:t>Ostrava dne</w:t>
      </w:r>
    </w:p>
    <w:p w14:paraId="1C25B229" w14:textId="77777777" w:rsidR="00884120" w:rsidRDefault="00884120" w:rsidP="00884120"/>
    <w:p w14:paraId="6D3087EA" w14:textId="77777777" w:rsidR="00884120" w:rsidRDefault="00884120" w:rsidP="00884120"/>
    <w:p w14:paraId="79DAFE9C" w14:textId="77777777" w:rsidR="00884120" w:rsidRDefault="00884120" w:rsidP="00884120">
      <w:r>
        <w:t>………………………………</w:t>
      </w:r>
    </w:p>
    <w:p w14:paraId="6166A85F" w14:textId="77777777" w:rsidR="00884120" w:rsidRPr="00416829" w:rsidRDefault="00884120" w:rsidP="00884120">
      <w:r>
        <w:t>podpis studenta/</w:t>
      </w:r>
      <w:proofErr w:type="spellStart"/>
      <w:r>
        <w:t>ky</w:t>
      </w:r>
      <w:proofErr w:type="spellEnd"/>
    </w:p>
    <w:p w14:paraId="3A562E89" w14:textId="77777777" w:rsidR="00C33F40" w:rsidRDefault="00C33F40" w:rsidP="00884120">
      <w:pPr>
        <w:pStyle w:val="Nadpisy-AbstraktObsah"/>
      </w:pPr>
    </w:p>
    <w:p w14:paraId="17441870" w14:textId="77777777" w:rsidR="0092160D" w:rsidRDefault="000A6066" w:rsidP="00ED5797">
      <w:pPr>
        <w:jc w:val="both"/>
      </w:pPr>
      <w:r>
        <w:rPr>
          <w:i/>
        </w:rPr>
        <w:br w:type="page"/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8787"/>
      </w:tblGrid>
      <w:tr w:rsidR="0092160D" w:rsidRPr="0092160D" w14:paraId="66CF03E0" w14:textId="77777777" w:rsidTr="000E19A8">
        <w:trPr>
          <w:trHeight w:val="3168"/>
        </w:trPr>
        <w:tc>
          <w:tcPr>
            <w:tcW w:w="5000" w:type="pct"/>
          </w:tcPr>
          <w:p w14:paraId="2A6A2BEC" w14:textId="6A79DA07" w:rsidR="0092160D" w:rsidRDefault="00576FCC" w:rsidP="000E19A8">
            <w:pPr>
              <w:jc w:val="both"/>
            </w:pPr>
            <w:r>
              <w:lastRenderedPageBreak/>
              <w:t>Poděkování</w:t>
            </w:r>
          </w:p>
          <w:p w14:paraId="4623CF28" w14:textId="77777777" w:rsidR="0092160D" w:rsidRPr="0092160D" w:rsidRDefault="0092160D" w:rsidP="000E19A8">
            <w:pPr>
              <w:jc w:val="both"/>
            </w:pPr>
          </w:p>
        </w:tc>
      </w:tr>
      <w:tr w:rsidR="0092160D" w:rsidRPr="0092160D" w14:paraId="41CEE0E4" w14:textId="77777777" w:rsidTr="000E19A8">
        <w:trPr>
          <w:trHeight w:val="3168"/>
        </w:trPr>
        <w:tc>
          <w:tcPr>
            <w:tcW w:w="5000" w:type="pct"/>
            <w:vAlign w:val="bottom"/>
          </w:tcPr>
          <w:p w14:paraId="2D294066" w14:textId="58B2CF0C" w:rsidR="0092160D" w:rsidRDefault="00576FCC" w:rsidP="000E19A8">
            <w:pPr>
              <w:jc w:val="both"/>
            </w:pPr>
            <w:r w:rsidRPr="00576FCC">
              <w:t xml:space="preserve">Prohlašuji, že předložená práce je mým původním autorským dílem, které jsem vypracovala samostatně. Veškerou literaturu a další zdroje, z nichž jsem při zpracování čerpala, v práci řádně cituji a jsou uvedeny v seznamu použité literatury. </w:t>
            </w:r>
          </w:p>
          <w:p w14:paraId="2298582E" w14:textId="77777777" w:rsidR="0092160D" w:rsidRPr="0092160D" w:rsidRDefault="0092160D" w:rsidP="000E19A8">
            <w:pPr>
              <w:jc w:val="center"/>
            </w:pPr>
          </w:p>
          <w:p w14:paraId="497BAF5B" w14:textId="77777777" w:rsidR="0092160D" w:rsidRPr="0092160D" w:rsidRDefault="00C96FDC" w:rsidP="000E19A8">
            <w:pPr>
              <w:spacing w:before="240" w:after="240"/>
            </w:pPr>
            <w:proofErr w:type="gramStart"/>
            <w:r>
              <w:t xml:space="preserve">Ostrava </w:t>
            </w:r>
            <w:r w:rsidR="0092160D" w:rsidRPr="0092160D">
              <w:t xml:space="preserve"> . . .</w:t>
            </w:r>
            <w:proofErr w:type="gramEnd"/>
            <w:r w:rsidR="0092160D" w:rsidRPr="0092160D">
              <w:t xml:space="preserve"> . . . . . . . . .</w:t>
            </w:r>
          </w:p>
          <w:p w14:paraId="29031D50" w14:textId="77777777" w:rsidR="0092160D" w:rsidRPr="0092160D" w:rsidRDefault="0092160D" w:rsidP="000E19A8">
            <w:pPr>
              <w:spacing w:before="240" w:after="240"/>
              <w:jc w:val="right"/>
            </w:pPr>
            <w:r w:rsidRPr="0092160D">
              <w:t>. . . . . . . . . . . . . . . . . .</w:t>
            </w:r>
          </w:p>
          <w:p w14:paraId="77884513" w14:textId="77777777" w:rsidR="0092160D" w:rsidRPr="0092160D" w:rsidRDefault="0092160D" w:rsidP="00C96FDC">
            <w:pPr>
              <w:spacing w:before="240" w:after="240"/>
              <w:jc w:val="right"/>
            </w:pPr>
            <w:r w:rsidRPr="0092160D">
              <w:t>(</w:t>
            </w:r>
            <w:proofErr w:type="spellStart"/>
            <w:r w:rsidR="00C96FDC">
              <w:t>signature</w:t>
            </w:r>
            <w:proofErr w:type="spellEnd"/>
            <w:r w:rsidRPr="0092160D">
              <w:t>)</w:t>
            </w:r>
          </w:p>
        </w:tc>
      </w:tr>
    </w:tbl>
    <w:p w14:paraId="38964F63" w14:textId="303AB944" w:rsidR="0092160D" w:rsidRPr="00C00E28" w:rsidRDefault="00F06E91" w:rsidP="00D23655">
      <w:pPr>
        <w:pStyle w:val="Nadpisy-AbstraktObsah"/>
      </w:pPr>
      <w:r>
        <w:br w:type="page"/>
      </w:r>
      <w:r w:rsidR="00576FCC">
        <w:lastRenderedPageBreak/>
        <w:t>Obsah</w:t>
      </w:r>
    </w:p>
    <w:p w14:paraId="72BBE791" w14:textId="064C6D64" w:rsidR="00100C09" w:rsidRDefault="000E19A8">
      <w:pPr>
        <w:pStyle w:val="Obsah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r>
        <w:fldChar w:fldCharType="begin"/>
      </w:r>
      <w:r>
        <w:instrText xml:space="preserve"> TOC \h \z \t "Nadpisy;1;Nadpis A;1;Nadpis B;2;Nadpis C;3" </w:instrText>
      </w:r>
      <w:r>
        <w:fldChar w:fldCharType="separate"/>
      </w:r>
      <w:hyperlink w:anchor="_Toc215008665" w:history="1">
        <w:r w:rsidR="00100C09" w:rsidRPr="00935C66">
          <w:rPr>
            <w:rStyle w:val="Hypertextovodkaz"/>
            <w:noProof/>
          </w:rPr>
          <w:t>Úvod</w:t>
        </w:r>
        <w:r w:rsidR="00100C09">
          <w:rPr>
            <w:noProof/>
            <w:webHidden/>
          </w:rPr>
          <w:tab/>
        </w:r>
        <w:r w:rsidR="00100C09">
          <w:rPr>
            <w:noProof/>
            <w:webHidden/>
          </w:rPr>
          <w:fldChar w:fldCharType="begin"/>
        </w:r>
        <w:r w:rsidR="00100C09">
          <w:rPr>
            <w:noProof/>
            <w:webHidden/>
          </w:rPr>
          <w:instrText xml:space="preserve"> PAGEREF _Toc215008665 \h </w:instrText>
        </w:r>
        <w:r w:rsidR="00100C09">
          <w:rPr>
            <w:noProof/>
            <w:webHidden/>
          </w:rPr>
        </w:r>
        <w:r w:rsidR="00100C09">
          <w:rPr>
            <w:noProof/>
            <w:webHidden/>
          </w:rPr>
          <w:fldChar w:fldCharType="separate"/>
        </w:r>
        <w:r w:rsidR="00100C09">
          <w:rPr>
            <w:noProof/>
            <w:webHidden/>
          </w:rPr>
          <w:t>7</w:t>
        </w:r>
        <w:r w:rsidR="00100C09">
          <w:rPr>
            <w:noProof/>
            <w:webHidden/>
          </w:rPr>
          <w:fldChar w:fldCharType="end"/>
        </w:r>
      </w:hyperlink>
    </w:p>
    <w:p w14:paraId="2DAF8A61" w14:textId="407E3D36" w:rsidR="00100C09" w:rsidRDefault="00100C09">
      <w:pPr>
        <w:pStyle w:val="Obsah1"/>
        <w:tabs>
          <w:tab w:val="left" w:pos="482"/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66" w:history="1">
        <w:r w:rsidRPr="00935C66">
          <w:rPr>
            <w:rStyle w:val="Hypertextovodkaz"/>
            <w:noProof/>
          </w:rPr>
          <w:t>1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Analýza stávajícího stavu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25C89DF" w14:textId="65287D60" w:rsidR="00100C09" w:rsidRDefault="00100C09">
      <w:pPr>
        <w:pStyle w:val="Obsah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67" w:history="1">
        <w:r w:rsidRPr="00935C66">
          <w:rPr>
            <w:rStyle w:val="Hypertextovodkaz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Existující portály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32219A8" w14:textId="149D7CEC" w:rsidR="00100C09" w:rsidRDefault="00100C09">
      <w:pPr>
        <w:pStyle w:val="Obsah3"/>
        <w:tabs>
          <w:tab w:val="left" w:pos="144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68" w:history="1">
        <w:r w:rsidRPr="00935C66">
          <w:rPr>
            <w:rStyle w:val="Hypertextovodkaz"/>
            <w:noProof/>
          </w:rPr>
          <w:t>1.1.1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Výhody analyzovaných portálů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E3F4693" w14:textId="155A9CC4" w:rsidR="00100C09" w:rsidRDefault="00100C09">
      <w:pPr>
        <w:pStyle w:val="Obsah3"/>
        <w:tabs>
          <w:tab w:val="left" w:pos="144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69" w:history="1">
        <w:r w:rsidRPr="00935C66">
          <w:rPr>
            <w:rStyle w:val="Hypertextovodkaz"/>
            <w:noProof/>
          </w:rPr>
          <w:t>1.1.2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Co portálům chybí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C83820B" w14:textId="49657D1A" w:rsidR="00100C09" w:rsidRDefault="00100C09">
      <w:pPr>
        <w:pStyle w:val="Obsah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0" w:history="1">
        <w:r w:rsidRPr="00935C66">
          <w:rPr>
            <w:rStyle w:val="Hypertextovodkaz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Shrnutí analýzy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C20B796" w14:textId="3D45CCC7" w:rsidR="00100C09" w:rsidRDefault="00100C09">
      <w:pPr>
        <w:pStyle w:val="Obsah1"/>
        <w:tabs>
          <w:tab w:val="left" w:pos="482"/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71" w:history="1">
        <w:r w:rsidRPr="00935C66">
          <w:rPr>
            <w:rStyle w:val="Hypertextovodkaz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E2FDC4B" w14:textId="274CC8F9" w:rsidR="00100C09" w:rsidRDefault="00100C09">
      <w:pPr>
        <w:pStyle w:val="Obsah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2" w:history="1">
        <w:r w:rsidRPr="00935C66">
          <w:rPr>
            <w:rStyle w:val="Hypertextovodkaz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Subheading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1D230B2E" w14:textId="2E70A276" w:rsidR="00100C09" w:rsidRDefault="00100C09">
      <w:pPr>
        <w:pStyle w:val="Obsah3"/>
        <w:tabs>
          <w:tab w:val="left" w:pos="144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3" w:history="1">
        <w:r w:rsidRPr="00935C66">
          <w:rPr>
            <w:rStyle w:val="Hypertextovodkaz"/>
            <w:noProof/>
          </w:rPr>
          <w:t>2.1.1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Subheading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470A6B2" w14:textId="74E97FEE" w:rsidR="00100C09" w:rsidRDefault="00100C09">
      <w:pPr>
        <w:pStyle w:val="Obsah1"/>
        <w:tabs>
          <w:tab w:val="left" w:pos="482"/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74" w:history="1">
        <w:r w:rsidRPr="00935C66">
          <w:rPr>
            <w:rStyle w:val="Hypertextovodkaz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0B7E357" w14:textId="21DD5EE4" w:rsidR="00100C09" w:rsidRDefault="00100C09">
      <w:pPr>
        <w:pStyle w:val="Obsah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5" w:history="1">
        <w:r w:rsidRPr="00935C66">
          <w:rPr>
            <w:rStyle w:val="Hypertextovodkaz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Subheading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99950EE" w14:textId="17C39073" w:rsidR="00100C09" w:rsidRDefault="00100C09">
      <w:pPr>
        <w:pStyle w:val="Obsah3"/>
        <w:tabs>
          <w:tab w:val="left" w:pos="144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6" w:history="1">
        <w:r w:rsidRPr="00935C66">
          <w:rPr>
            <w:rStyle w:val="Hypertextovodkaz"/>
            <w:noProof/>
          </w:rPr>
          <w:t>3.1.1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Subheading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9C28983" w14:textId="626BB9D7" w:rsidR="00100C09" w:rsidRDefault="00100C09">
      <w:pPr>
        <w:pStyle w:val="Obsah1"/>
        <w:tabs>
          <w:tab w:val="left" w:pos="482"/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77" w:history="1">
        <w:r w:rsidRPr="00935C66">
          <w:rPr>
            <w:rStyle w:val="Hypertextovodkaz"/>
            <w:noProof/>
          </w:rPr>
          <w:t>4</w:t>
        </w:r>
        <w:r>
          <w:rPr>
            <w:rFonts w:asciiTheme="minorHAnsi" w:eastAsiaTheme="minorEastAsia" w:hAnsiTheme="minorHAnsi" w:cstheme="minorBidi"/>
            <w:b w:val="0"/>
            <w:caps w:val="0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223244" w14:textId="04307632" w:rsidR="00100C09" w:rsidRDefault="00100C09">
      <w:pPr>
        <w:pStyle w:val="Obsah2"/>
        <w:tabs>
          <w:tab w:val="left" w:pos="96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8" w:history="1">
        <w:r w:rsidRPr="00935C66">
          <w:rPr>
            <w:rStyle w:val="Hypertextovodkaz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Subheading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EF4614" w14:textId="0D8CA580" w:rsidR="00100C09" w:rsidRDefault="00100C09">
      <w:pPr>
        <w:pStyle w:val="Obsah3"/>
        <w:tabs>
          <w:tab w:val="left" w:pos="1440"/>
          <w:tab w:val="right" w:leader="dot" w:pos="8777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15008679" w:history="1">
        <w:r w:rsidRPr="00935C66">
          <w:rPr>
            <w:rStyle w:val="Hypertextovodkaz"/>
            <w:noProof/>
          </w:rPr>
          <w:t>4.1.1</w:t>
        </w:r>
        <w:r>
          <w:rPr>
            <w:rFonts w:asciiTheme="minorHAnsi" w:eastAsiaTheme="minorEastAsia" w:hAnsiTheme="minorHAnsi" w:cstheme="minorBidi"/>
            <w:noProof/>
            <w:kern w:val="2"/>
            <w14:ligatures w14:val="standardContextual"/>
          </w:rPr>
          <w:tab/>
        </w:r>
        <w:r w:rsidRPr="00935C66">
          <w:rPr>
            <w:rStyle w:val="Hypertextovodkaz"/>
            <w:noProof/>
          </w:rPr>
          <w:t>Subheading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7602BE8" w14:textId="47CA1734" w:rsidR="00100C09" w:rsidRDefault="00100C09">
      <w:pPr>
        <w:pStyle w:val="Obsah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80" w:history="1">
        <w:r w:rsidRPr="00935C66">
          <w:rPr>
            <w:rStyle w:val="Hypertextovodkaz"/>
            <w:noProof/>
          </w:rPr>
          <w:t>CONCLUSION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F81376D" w14:textId="3D81C544" w:rsidR="00100C09" w:rsidRDefault="00100C09">
      <w:pPr>
        <w:pStyle w:val="Obsah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81" w:history="1">
        <w:r w:rsidRPr="00935C66">
          <w:rPr>
            <w:rStyle w:val="Hypertextovodkaz"/>
            <w:noProof/>
          </w:rPr>
          <w:t>SUMMARY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2B3829C4" w14:textId="73D503B5" w:rsidR="00100C09" w:rsidRDefault="00100C09">
      <w:pPr>
        <w:pStyle w:val="Obsah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82" w:history="1">
        <w:r w:rsidRPr="00935C66">
          <w:rPr>
            <w:rStyle w:val="Hypertextovodkaz"/>
            <w:noProof/>
          </w:rPr>
          <w:t>LITERATURE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4A6FD86" w14:textId="5CE128B0" w:rsidR="00100C09" w:rsidRDefault="00100C09">
      <w:pPr>
        <w:pStyle w:val="Obsah1"/>
        <w:tabs>
          <w:tab w:val="right" w:leader="dot" w:pos="8777"/>
        </w:tabs>
        <w:rPr>
          <w:rFonts w:asciiTheme="minorHAnsi" w:eastAsiaTheme="minorEastAsia" w:hAnsiTheme="minorHAnsi" w:cstheme="minorBidi"/>
          <w:b w:val="0"/>
          <w:caps w:val="0"/>
          <w:noProof/>
          <w:kern w:val="2"/>
          <w14:ligatures w14:val="standardContextual"/>
        </w:rPr>
      </w:pPr>
      <w:hyperlink w:anchor="_Toc215008683" w:history="1">
        <w:r w:rsidRPr="00935C66">
          <w:rPr>
            <w:rStyle w:val="Hypertextovodkaz"/>
            <w:noProof/>
          </w:rPr>
          <w:t>APPENDICES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_Toc215008683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A952355" w14:textId="77777777" w:rsidR="0057269E" w:rsidRDefault="000E19A8" w:rsidP="0092160D">
      <w:pPr>
        <w:sectPr w:rsidR="0057269E" w:rsidSect="00D23655">
          <w:pgSz w:w="11906" w:h="16838" w:code="9"/>
          <w:pgMar w:top="1701" w:right="1134" w:bottom="1134" w:left="1985" w:header="709" w:footer="709" w:gutter="0"/>
          <w:pgNumType w:start="1"/>
          <w:cols w:space="708"/>
          <w:docGrid w:linePitch="360"/>
        </w:sectPr>
      </w:pPr>
      <w:r>
        <w:fldChar w:fldCharType="end"/>
      </w:r>
    </w:p>
    <w:p w14:paraId="6B8731B3" w14:textId="77777777" w:rsidR="0057269E" w:rsidRDefault="0057269E" w:rsidP="0057269E">
      <w:pPr>
        <w:pStyle w:val="Nadpisy"/>
      </w:pPr>
      <w:bookmarkStart w:id="6" w:name="_Toc215008665"/>
      <w:r>
        <w:lastRenderedPageBreak/>
        <w:t>Úvod</w:t>
      </w:r>
      <w:bookmarkEnd w:id="6"/>
    </w:p>
    <w:p w14:paraId="3C8A8A93" w14:textId="77777777" w:rsidR="0057269E" w:rsidRDefault="0057269E" w:rsidP="0057269E">
      <w:pPr>
        <w:pStyle w:val="normlntext"/>
      </w:pPr>
      <w:r>
        <w:tab/>
        <w:t>Hlavní zaměření mé práce je vytvoření prostoru, kde mohou učitelé sdílet a komentovat důležité materiály.</w:t>
      </w:r>
    </w:p>
    <w:p w14:paraId="29F30EA2" w14:textId="77777777" w:rsidR="0057269E" w:rsidRDefault="0057269E" w:rsidP="0057269E">
      <w:pPr>
        <w:pStyle w:val="normlntext"/>
        <w:ind w:firstLine="708"/>
      </w:pPr>
      <w:r>
        <w:t>Tím, že taková stránka na Ostravské univerzitě neexistuje, musím prvně najít a následně zhodnotit stránky z jiných českých webů, které již na takové funkce existují a vybrat elegantní a efektivní řešení, které poté vytvořím a implementuji.</w:t>
      </w:r>
    </w:p>
    <w:p w14:paraId="6C851F89" w14:textId="77777777" w:rsidR="0057269E" w:rsidRDefault="0057269E" w:rsidP="0057269E">
      <w:pPr>
        <w:pStyle w:val="normlntext"/>
      </w:pPr>
      <w:r>
        <w:tab/>
        <w:t xml:space="preserve">Při tvoření musím také brát v potaz zabezpečení webové aplikace, optimalizaci a jednoduchost používání pro uživatele.  </w:t>
      </w:r>
    </w:p>
    <w:p w14:paraId="4A17BDEF" w14:textId="77777777" w:rsidR="0057269E" w:rsidRPr="00D70095" w:rsidRDefault="0057269E" w:rsidP="0057269E">
      <w:pPr>
        <w:pStyle w:val="normlntext"/>
      </w:pPr>
      <w:r>
        <w:tab/>
        <w:t xml:space="preserve">Finální produkt umožní jednoduchou komunikaci mezi učiteli pro hodnocení a </w:t>
      </w:r>
      <w:proofErr w:type="gramStart"/>
      <w:r>
        <w:t>diskuzi</w:t>
      </w:r>
      <w:proofErr w:type="gramEnd"/>
      <w:r>
        <w:t xml:space="preserve"> ohledně závěrečných prací.</w:t>
      </w:r>
    </w:p>
    <w:p w14:paraId="066E1486" w14:textId="0BDE5AB6" w:rsidR="000E19A8" w:rsidRDefault="0057269E" w:rsidP="0057269E">
      <w:pPr>
        <w:sectPr w:rsidR="000E19A8" w:rsidSect="00D23655">
          <w:footerReference w:type="default" r:id="rId9"/>
          <w:pgSz w:w="11906" w:h="16838" w:code="9"/>
          <w:pgMar w:top="1701" w:right="1134" w:bottom="1134" w:left="1985" w:header="709" w:footer="709" w:gutter="0"/>
          <w:pgNumType w:start="1"/>
          <w:cols w:space="708"/>
          <w:docGrid w:linePitch="360"/>
        </w:sectPr>
      </w:pPr>
      <w:r>
        <w:br w:type="page"/>
      </w:r>
    </w:p>
    <w:p w14:paraId="48F02ABC" w14:textId="6B3511A5" w:rsidR="0092160D" w:rsidRDefault="00C30985" w:rsidP="0026135F">
      <w:pPr>
        <w:pStyle w:val="NadpisA"/>
      </w:pPr>
      <w:bookmarkStart w:id="7" w:name="_Toc215008666"/>
      <w:r>
        <w:lastRenderedPageBreak/>
        <w:t>Analýza</w:t>
      </w:r>
      <w:r w:rsidR="001F5AE8">
        <w:t xml:space="preserve"> stávajícího stavu</w:t>
      </w:r>
      <w:bookmarkEnd w:id="7"/>
    </w:p>
    <w:p w14:paraId="40A4565F" w14:textId="5F52331A" w:rsidR="00D70095" w:rsidRPr="00041821" w:rsidRDefault="00C30985" w:rsidP="00FE461E">
      <w:pPr>
        <w:pStyle w:val="normlntext"/>
        <w:ind w:firstLine="340"/>
      </w:pPr>
      <w:bookmarkStart w:id="8" w:name="_Toc209253206"/>
      <w:bookmarkStart w:id="9" w:name="_Toc209253393"/>
      <w:bookmarkStart w:id="10" w:name="_Toc209321247"/>
      <w:r>
        <w:t>Neexistuje předchozí verze tohoto portálu Ostravské univerzity, proto musím prvně najít a analyzovat webové aplikace jiných institucí</w:t>
      </w:r>
      <w:r w:rsidR="00CA7067">
        <w:t>.</w:t>
      </w:r>
    </w:p>
    <w:p w14:paraId="7B925FD0" w14:textId="7F1C6B3A" w:rsidR="0092160D" w:rsidRDefault="00FE461E" w:rsidP="0026135F">
      <w:pPr>
        <w:pStyle w:val="NadpisB"/>
        <w:numPr>
          <w:ilvl w:val="1"/>
          <w:numId w:val="27"/>
        </w:numPr>
      </w:pPr>
      <w:bookmarkStart w:id="11" w:name="_Toc215008667"/>
      <w:bookmarkEnd w:id="8"/>
      <w:bookmarkEnd w:id="9"/>
      <w:bookmarkEnd w:id="10"/>
      <w:r>
        <w:t>E</w:t>
      </w:r>
      <w:r w:rsidR="00C30985">
        <w:t>xistující portál</w:t>
      </w:r>
      <w:r>
        <w:t>y</w:t>
      </w:r>
      <w:bookmarkEnd w:id="11"/>
    </w:p>
    <w:p w14:paraId="39729E95" w14:textId="06E96301" w:rsidR="00D70095" w:rsidRDefault="00FE461E" w:rsidP="00FE461E">
      <w:pPr>
        <w:pStyle w:val="normlntext"/>
        <w:ind w:firstLine="340"/>
      </w:pPr>
      <w:bookmarkStart w:id="12" w:name="_Toc209253207"/>
      <w:bookmarkStart w:id="13" w:name="_Toc209253394"/>
      <w:bookmarkStart w:id="14" w:name="_Toc209321248"/>
      <w:r>
        <w:t xml:space="preserve">Portály, co seděly mé práci nejvíc byly </w:t>
      </w:r>
      <w:hyperlink r:id="rId10" w:history="1">
        <w:r w:rsidRPr="00CF65C6">
          <w:rPr>
            <w:rStyle w:val="Hypertextovodkaz"/>
          </w:rPr>
          <w:t>https://rvp.cz</w:t>
        </w:r>
      </w:hyperlink>
      <w:r>
        <w:t xml:space="preserve"> a </w:t>
      </w:r>
      <w:hyperlink r:id="rId11" w:history="1">
        <w:r w:rsidR="00CB579B" w:rsidRPr="00CF65C6">
          <w:rPr>
            <w:rStyle w:val="Hypertextovodkaz"/>
          </w:rPr>
          <w:t>https://www.ucitelnice.cz</w:t>
        </w:r>
      </w:hyperlink>
      <w:r w:rsidR="00CA7067">
        <w:t xml:space="preserve"> a </w:t>
      </w:r>
      <w:r w:rsidR="00CA7067" w:rsidRPr="00CA7067">
        <w:t>https://theses.cz</w:t>
      </w:r>
    </w:p>
    <w:p w14:paraId="4FDC2535" w14:textId="77777777" w:rsidR="00FE461E" w:rsidRDefault="00FE461E" w:rsidP="00FE461E">
      <w:pPr>
        <w:pStyle w:val="normlntext"/>
        <w:ind w:firstLine="340"/>
      </w:pPr>
      <w:r>
        <w:t xml:space="preserve">Portál RVP slouží jako podpora pro učitele základních a středních škol, kde učitelé mohou sdílet materiály, odborné články, webináře apod. Uživatelé si mohou obsah zobrazit bez přihlášení, ale ztratí tím možnost hodnotit a komentovat příspěvky. </w:t>
      </w:r>
    </w:p>
    <w:p w14:paraId="1C9FC42F" w14:textId="24932A91" w:rsidR="00FE461E" w:rsidRDefault="00300A26" w:rsidP="002E5BA2">
      <w:pPr>
        <w:pStyle w:val="normlntext"/>
        <w:ind w:firstLine="340"/>
      </w:pPr>
      <w:r>
        <w:t xml:space="preserve">Hlavní rozdíl mezi RVP a </w:t>
      </w:r>
      <w:proofErr w:type="spellStart"/>
      <w:r>
        <w:t>Učitelnicí</w:t>
      </w:r>
      <w:proofErr w:type="spellEnd"/>
      <w:r>
        <w:t xml:space="preserve"> je zpoplatnění dostupných zdrojů. Zatímco obsah RVP je zcela zdarma, </w:t>
      </w:r>
      <w:proofErr w:type="spellStart"/>
      <w:r>
        <w:t>Učitelnice</w:t>
      </w:r>
      <w:proofErr w:type="spellEnd"/>
      <w:r>
        <w:t xml:space="preserve"> má jen </w:t>
      </w:r>
      <w:r w:rsidR="002E5BA2">
        <w:t xml:space="preserve">malou </w:t>
      </w:r>
      <w:r>
        <w:t>část obsahu zdarma</w:t>
      </w:r>
      <w:r w:rsidR="002E5BA2">
        <w:t>, většina je zpoplatněna</w:t>
      </w:r>
      <w:r>
        <w:t xml:space="preserve">. </w:t>
      </w:r>
    </w:p>
    <w:p w14:paraId="5763ADBA" w14:textId="06954771" w:rsidR="00CA7067" w:rsidRPr="00D70095" w:rsidRDefault="00CA7067" w:rsidP="002E5BA2">
      <w:pPr>
        <w:pStyle w:val="normlntext"/>
        <w:ind w:firstLine="340"/>
      </w:pPr>
      <w:r>
        <w:t xml:space="preserve">Portál </w:t>
      </w:r>
      <w:proofErr w:type="spellStart"/>
      <w:r>
        <w:t>Theses</w:t>
      </w:r>
      <w:proofErr w:type="spellEnd"/>
      <w:r>
        <w:t xml:space="preserve"> je určen pro archivaci závěrečných prací, tudíž je naopak od RVP a </w:t>
      </w:r>
      <w:proofErr w:type="spellStart"/>
      <w:r>
        <w:t>Učitelnice</w:t>
      </w:r>
      <w:proofErr w:type="spellEnd"/>
      <w:r>
        <w:t xml:space="preserve"> určen vyloženě pro vysoké školy.</w:t>
      </w:r>
    </w:p>
    <w:p w14:paraId="7D3A82E2" w14:textId="37952235" w:rsidR="0092160D" w:rsidRDefault="002E5BA2" w:rsidP="00B66DDE">
      <w:pPr>
        <w:pStyle w:val="NadpisC"/>
      </w:pPr>
      <w:bookmarkStart w:id="15" w:name="_Toc215008668"/>
      <w:bookmarkEnd w:id="12"/>
      <w:bookmarkEnd w:id="13"/>
      <w:bookmarkEnd w:id="14"/>
      <w:r>
        <w:t>Výhody analyzovaných portálů</w:t>
      </w:r>
      <w:bookmarkEnd w:id="15"/>
    </w:p>
    <w:p w14:paraId="48BC0040" w14:textId="3FDB8E97" w:rsidR="00D70095" w:rsidRDefault="002E5BA2" w:rsidP="002E5BA2">
      <w:pPr>
        <w:pStyle w:val="normlntext"/>
        <w:ind w:firstLine="340"/>
      </w:pPr>
      <w:bookmarkStart w:id="16" w:name="_Toc209253208"/>
      <w:bookmarkStart w:id="17" w:name="_Toc209253395"/>
      <w:bookmarkStart w:id="18" w:name="_Toc209321249"/>
      <w:r>
        <w:t xml:space="preserve">RVP má přehledné řešení filtrování obsahu podle rozdílných kategorií, ať už podle předmětu, jazyku, cílové skupiny či spousty dalších možností. </w:t>
      </w:r>
      <w:r w:rsidR="00881F73">
        <w:t>Toto řešení umožňuje rychlé a jednoduché vyhledávání relevantního obsahu. Příspěvky mají také klíčová slova, pomocí kterých je mohou uživatelé rychle najít.</w:t>
      </w:r>
    </w:p>
    <w:p w14:paraId="72FAB991" w14:textId="4D8D1428" w:rsidR="00881F73" w:rsidRDefault="00881F73" w:rsidP="002E5BA2">
      <w:pPr>
        <w:pStyle w:val="normlntext"/>
        <w:ind w:firstLine="340"/>
      </w:pPr>
      <w:r>
        <w:t>Portál RVP podporuje komunikaci mezi uživateli. Toto je řešeno komentáři, hodnocením a sdílením důležitých materiálů.</w:t>
      </w:r>
    </w:p>
    <w:p w14:paraId="6A6A76CC" w14:textId="22506341" w:rsidR="00881F73" w:rsidRDefault="00881F73" w:rsidP="002E5BA2">
      <w:pPr>
        <w:pStyle w:val="normlntext"/>
        <w:ind w:firstLine="340"/>
      </w:pPr>
      <w:r>
        <w:t xml:space="preserve">Portál </w:t>
      </w:r>
      <w:proofErr w:type="spellStart"/>
      <w:r>
        <w:t>Učitelnice</w:t>
      </w:r>
      <w:proofErr w:type="spellEnd"/>
      <w:r>
        <w:t xml:space="preserve"> má svůj obsah rozdělen podle témat, což také poskytuje rychlé a jednoduché vyhledávání.</w:t>
      </w:r>
    </w:p>
    <w:p w14:paraId="69764490" w14:textId="1B45A68C" w:rsidR="00CA7067" w:rsidRDefault="00CA7067" w:rsidP="002E5BA2">
      <w:pPr>
        <w:pStyle w:val="normlntext"/>
        <w:ind w:firstLine="340"/>
      </w:pPr>
      <w:r>
        <w:t xml:space="preserve">Portál </w:t>
      </w:r>
      <w:proofErr w:type="spellStart"/>
      <w:r>
        <w:t>Theses</w:t>
      </w:r>
      <w:proofErr w:type="spellEnd"/>
      <w:r>
        <w:t xml:space="preserve"> zachovává komplexní archiv závěrečných prací, kde je možnost si ověřit, zda byla práce dostatečně zkontrolována.</w:t>
      </w:r>
    </w:p>
    <w:p w14:paraId="358A4B2B" w14:textId="44385B26" w:rsidR="00CB579B" w:rsidRDefault="00CA7067" w:rsidP="002E5BA2">
      <w:pPr>
        <w:pStyle w:val="normlntext"/>
        <w:ind w:firstLine="340"/>
        <w:sectPr w:rsidR="00CB579B" w:rsidSect="0057269E">
          <w:headerReference w:type="default" r:id="rId12"/>
          <w:footerReference w:type="default" r:id="rId13"/>
          <w:pgSz w:w="11906" w:h="16838"/>
          <w:pgMar w:top="1701" w:right="1134" w:bottom="1134" w:left="1985" w:header="708" w:footer="708" w:gutter="0"/>
          <w:cols w:space="708"/>
          <w:docGrid w:linePitch="360"/>
        </w:sectPr>
      </w:pPr>
      <w:r>
        <w:t>P</w:t>
      </w:r>
      <w:r w:rsidR="00881F73">
        <w:t>ortály nabízí příspěvky od ověřených zdrojů</w:t>
      </w:r>
      <w:r w:rsidR="00B66DDE">
        <w:t xml:space="preserve"> a nabízí intuitivní design</w:t>
      </w:r>
      <w:r w:rsidR="00CB579B">
        <w:t xml:space="preserve"> a analytická data co se týče zobrazení a ohodnocení materiál</w:t>
      </w:r>
      <w:r>
        <w:t>u.</w:t>
      </w:r>
    </w:p>
    <w:p w14:paraId="6F6283AB" w14:textId="162DB9D8" w:rsidR="0092160D" w:rsidRPr="00CB579B" w:rsidRDefault="00B66DDE" w:rsidP="00CB579B">
      <w:pPr>
        <w:pStyle w:val="NadpisC"/>
      </w:pPr>
      <w:bookmarkStart w:id="19" w:name="_Toc215008669"/>
      <w:bookmarkEnd w:id="16"/>
      <w:bookmarkEnd w:id="17"/>
      <w:bookmarkEnd w:id="18"/>
      <w:r w:rsidRPr="00CB579B">
        <w:lastRenderedPageBreak/>
        <w:t>Co portálům chybí</w:t>
      </w:r>
      <w:bookmarkEnd w:id="19"/>
    </w:p>
    <w:p w14:paraId="316230F5" w14:textId="645653BD" w:rsidR="00D70095" w:rsidRDefault="00CA7067" w:rsidP="00B66DDE">
      <w:pPr>
        <w:pStyle w:val="normlntext"/>
        <w:ind w:firstLine="397"/>
      </w:pPr>
      <w:r>
        <w:t xml:space="preserve">Portály RVP a </w:t>
      </w:r>
      <w:proofErr w:type="spellStart"/>
      <w:r>
        <w:t>Učitelnice</w:t>
      </w:r>
      <w:proofErr w:type="spellEnd"/>
      <w:r w:rsidR="00B66DDE">
        <w:t xml:space="preserve"> jsou používané hlavně pro základní a střední školy, tudíž chybí materiály od studentů,</w:t>
      </w:r>
      <w:r w:rsidR="00CB579B">
        <w:t xml:space="preserve"> jako bakalářské či diplomové práce,</w:t>
      </w:r>
      <w:r w:rsidR="00B66DDE">
        <w:t xml:space="preserve"> což způsobuje i absenci uživatelských rolí, jakožto učitel, student, administrátor.</w:t>
      </w:r>
    </w:p>
    <w:p w14:paraId="686EF880" w14:textId="03288082" w:rsidR="00CB579B" w:rsidRDefault="00CA7067" w:rsidP="001F626F">
      <w:pPr>
        <w:pStyle w:val="normlntext"/>
        <w:ind w:firstLine="397"/>
      </w:pPr>
      <w:r>
        <w:t xml:space="preserve">Portál </w:t>
      </w:r>
      <w:proofErr w:type="spellStart"/>
      <w:r>
        <w:t>Theses</w:t>
      </w:r>
      <w:proofErr w:type="spellEnd"/>
      <w:r>
        <w:t xml:space="preserve"> </w:t>
      </w:r>
      <w:r w:rsidR="00706764">
        <w:t>naopak nemá možnost pro uživatele komentovat, či hodnotit práce.</w:t>
      </w:r>
    </w:p>
    <w:p w14:paraId="26C9CAF5" w14:textId="58FBC083" w:rsidR="00B66DDE" w:rsidRDefault="00706764" w:rsidP="00706764">
      <w:pPr>
        <w:pStyle w:val="NadpisB"/>
      </w:pPr>
      <w:bookmarkStart w:id="20" w:name="_Toc215008670"/>
      <w:r>
        <w:t>Shrnutí analýzy</w:t>
      </w:r>
      <w:bookmarkEnd w:id="20"/>
    </w:p>
    <w:p w14:paraId="64C2E271" w14:textId="77777777" w:rsidR="00706764" w:rsidRPr="00706764" w:rsidRDefault="00706764" w:rsidP="00706764"/>
    <w:p w14:paraId="22A52B80" w14:textId="682D4E6F" w:rsidR="00706764" w:rsidRDefault="00706764" w:rsidP="00706764">
      <w:pPr>
        <w:pStyle w:val="normlntext"/>
        <w:ind w:firstLine="397"/>
      </w:pPr>
      <w:r>
        <w:t>Z analýzy vyplývá, že každý z těchto portálů plní s</w:t>
      </w:r>
      <w:r w:rsidR="005621A0">
        <w:t>vou funkci, avšak žádný nepokrývá vše, co je potřeba pro didaktický portál Přírodovědecké fakulty.</w:t>
      </w:r>
    </w:p>
    <w:p w14:paraId="463C7CB6" w14:textId="2CC46FDE" w:rsidR="005621A0" w:rsidRDefault="005621A0" w:rsidP="005621A0">
      <w:pPr>
        <w:pStyle w:val="normlntext"/>
        <w:ind w:firstLine="397"/>
      </w:pPr>
      <w:r>
        <w:t xml:space="preserve">RVP poskytuje možnost komentování a hodnocení od komunity učitelů, širokou škálu volně dostupného materiálu. </w:t>
      </w:r>
      <w:proofErr w:type="spellStart"/>
      <w:r>
        <w:t>Učitelnice</w:t>
      </w:r>
      <w:proofErr w:type="spellEnd"/>
      <w:r>
        <w:t xml:space="preserve"> nabízí podobně strukturovaný obsah, akorát je zpoplatněn. Oba portály nabízejí lehké a rychlé vyhledávání podle obsahu. </w:t>
      </w:r>
    </w:p>
    <w:p w14:paraId="2FC4CF29" w14:textId="0868FFC5" w:rsidR="005621A0" w:rsidRDefault="005621A0" w:rsidP="005621A0">
      <w:pPr>
        <w:pStyle w:val="normlntext"/>
        <w:ind w:firstLine="397"/>
      </w:pPr>
      <w:proofErr w:type="spellStart"/>
      <w:r>
        <w:t>Theses</w:t>
      </w:r>
      <w:proofErr w:type="spellEnd"/>
      <w:r>
        <w:t xml:space="preserve"> nabízí pečlivě kontrolovaný obsah, který je kvalitně archivován. Nabízí také </w:t>
      </w:r>
      <w:r w:rsidR="00790E3E">
        <w:t>uživatelské role pro zkontrolování autora daného obsahu.</w:t>
      </w:r>
    </w:p>
    <w:p w14:paraId="7F8A8932" w14:textId="77777777" w:rsidR="00B6410E" w:rsidRDefault="00706764" w:rsidP="00706764">
      <w:pPr>
        <w:pStyle w:val="normlntext"/>
        <w:ind w:firstLine="397"/>
      </w:pPr>
      <w:r>
        <w:t xml:space="preserve">Pro mou práci zkombinuji aspekty ze všech analyzovaných portálů, tudíž intuitivnost a přehlednost </w:t>
      </w:r>
      <w:proofErr w:type="spellStart"/>
      <w:r>
        <w:t>Učitelnice</w:t>
      </w:r>
      <w:proofErr w:type="spellEnd"/>
      <w:r>
        <w:t xml:space="preserve">, </w:t>
      </w:r>
      <w:r w:rsidR="005621A0">
        <w:t>možnost sdílení a komentování příspěvků RVP, kontrola</w:t>
      </w:r>
      <w:r>
        <w:t xml:space="preserve"> a archivace prací portálu </w:t>
      </w:r>
      <w:proofErr w:type="spellStart"/>
      <w:r>
        <w:t>Theses</w:t>
      </w:r>
      <w:proofErr w:type="spellEnd"/>
    </w:p>
    <w:p w14:paraId="4DAAAA34" w14:textId="77777777" w:rsidR="00B6410E" w:rsidRDefault="00B6410E" w:rsidP="00706764">
      <w:pPr>
        <w:pStyle w:val="normlntext"/>
        <w:ind w:firstLine="397"/>
      </w:pPr>
    </w:p>
    <w:p w14:paraId="54567086" w14:textId="77777777" w:rsidR="00B6410E" w:rsidRDefault="00B6410E" w:rsidP="00706764">
      <w:pPr>
        <w:pStyle w:val="normlntext"/>
        <w:ind w:firstLine="397"/>
      </w:pPr>
    </w:p>
    <w:p w14:paraId="74B9664D" w14:textId="77777777" w:rsidR="00B6410E" w:rsidRDefault="00B6410E" w:rsidP="00706764">
      <w:pPr>
        <w:pStyle w:val="normlntext"/>
        <w:ind w:firstLine="397"/>
      </w:pPr>
    </w:p>
    <w:p w14:paraId="3572FE07" w14:textId="77777777" w:rsidR="00B6410E" w:rsidRDefault="00B6410E" w:rsidP="00706764">
      <w:pPr>
        <w:pStyle w:val="normlntext"/>
        <w:ind w:firstLine="397"/>
      </w:pPr>
    </w:p>
    <w:p w14:paraId="5B443DFE" w14:textId="77777777" w:rsidR="00B6410E" w:rsidRDefault="00B6410E" w:rsidP="00706764">
      <w:pPr>
        <w:pStyle w:val="normlntext"/>
        <w:ind w:firstLine="397"/>
      </w:pPr>
    </w:p>
    <w:p w14:paraId="759E3E31" w14:textId="77777777" w:rsidR="00C80FBE" w:rsidRDefault="00C80FBE" w:rsidP="00706764">
      <w:pPr>
        <w:pStyle w:val="normlntext"/>
        <w:ind w:firstLine="397"/>
      </w:pPr>
    </w:p>
    <w:p w14:paraId="2690E467" w14:textId="77777777" w:rsidR="00B6410E" w:rsidRDefault="00B6410E" w:rsidP="00706764">
      <w:pPr>
        <w:pStyle w:val="normlntext"/>
        <w:ind w:firstLine="397"/>
      </w:pPr>
    </w:p>
    <w:tbl>
      <w:tblPr>
        <w:tblW w:w="0" w:type="auto"/>
        <w:tblCellSpacing w:w="15" w:type="dxa"/>
        <w:tblInd w:w="-72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22"/>
        <w:gridCol w:w="2354"/>
        <w:gridCol w:w="2281"/>
        <w:gridCol w:w="2542"/>
      </w:tblGrid>
      <w:tr w:rsidR="00B6410E" w:rsidRPr="00B6410E" w14:paraId="43C9369B" w14:textId="77777777" w:rsidTr="00B6410E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E507C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lastRenderedPageBreak/>
              <w:t>Kritérium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224857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RVP.cz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DFA49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Ucitelnice.cz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B7AF35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Theses.cz</w:t>
            </w:r>
          </w:p>
        </w:tc>
      </w:tr>
      <w:tr w:rsidR="00B6410E" w:rsidRPr="00B6410E" w14:paraId="01ADF589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40B48C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Cílová skupina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B2956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Učitelé ZŠ a SŠ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4DB736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Učitelé ZŠ a SŠ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7A6CD4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Vysoké školy</w:t>
            </w:r>
          </w:p>
        </w:tc>
      </w:tr>
      <w:tr w:rsidR="00B6410E" w:rsidRPr="00B6410E" w14:paraId="52C16BA2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12732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Hlavní obsah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952E6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Materiály, články, webináře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2E390E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Výukové materiály dle témat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4FB436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Archiv závěrečných prací (Bc., Mgr.)</w:t>
            </w:r>
          </w:p>
        </w:tc>
      </w:tr>
      <w:tr w:rsidR="00B6410E" w:rsidRPr="00B6410E" w14:paraId="7C7E31FE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4B14F8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Cena / Přístupnost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70563F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Zcela zdarma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974CC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Většina obsahu zpoplatněna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F27BA6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Archivace (důraz na kontrolu)</w:t>
            </w:r>
          </w:p>
        </w:tc>
      </w:tr>
      <w:tr w:rsidR="00B6410E" w:rsidRPr="00B6410E" w14:paraId="3058BD9A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50E14D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Interakce (hodnocení, komentáře)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DFFC8D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Ano</w:t>
            </w:r>
            <w:r w:rsidRPr="00B6410E">
              <w:t xml:space="preserve"> (možnost hodnotit a komentovat)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E85BD3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Nezmíněno / Není prioritou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17AD1C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Ne</w:t>
            </w:r>
            <w:r w:rsidRPr="00B6410E">
              <w:t xml:space="preserve"> (chybí možnost komentovat/hodnotit)</w:t>
            </w:r>
          </w:p>
        </w:tc>
      </w:tr>
      <w:tr w:rsidR="00B6410E" w:rsidRPr="00B6410E" w14:paraId="10C2B3FF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E79C9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Vyhledávání a filtrování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4300BE" w14:textId="6E966380" w:rsidR="00B6410E" w:rsidRPr="00B6410E" w:rsidRDefault="00B6410E" w:rsidP="00C80FBE">
            <w:pPr>
              <w:pStyle w:val="normlntext"/>
              <w:jc w:val="center"/>
            </w:pPr>
            <w:r w:rsidRPr="00B6410E">
              <w:t>Dle</w:t>
            </w:r>
            <w:r w:rsidR="00C80FBE">
              <w:t xml:space="preserve"> </w:t>
            </w:r>
            <w:r w:rsidRPr="00B6410E">
              <w:t>předmětu, jazyka, klíčových slov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804201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Dle témat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70F70F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Komplexní archivace</w:t>
            </w:r>
          </w:p>
        </w:tc>
      </w:tr>
      <w:tr w:rsidR="00B6410E" w:rsidRPr="00B6410E" w14:paraId="25C247D7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80044C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Uživatelské role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31961B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Chybí (neřeší role student vs. VŠ učitel)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829A7" w14:textId="77777777" w:rsidR="00B6410E" w:rsidRPr="00B6410E" w:rsidRDefault="00B6410E" w:rsidP="00C80FBE">
            <w:pPr>
              <w:pStyle w:val="normlntext"/>
              <w:ind w:firstLine="397"/>
              <w:jc w:val="center"/>
            </w:pPr>
            <w:r w:rsidRPr="00B6410E">
              <w:t>Chybí (neřeší role student vs. VŠ učitel)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42CD14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Ano</w:t>
            </w:r>
            <w:r w:rsidRPr="00B6410E">
              <w:t xml:space="preserve"> (role pro kontrolu autora práce)</w:t>
            </w:r>
          </w:p>
        </w:tc>
      </w:tr>
      <w:tr w:rsidR="00B6410E" w:rsidRPr="00B6410E" w14:paraId="712DFDD1" w14:textId="77777777" w:rsidTr="00B6410E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4AD933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rPr>
                <w:b/>
                <w:bCs/>
              </w:rPr>
              <w:t>Hlavní přínos pro novou aplikaci</w:t>
            </w:r>
          </w:p>
        </w:tc>
        <w:tc>
          <w:tcPr>
            <w:tcW w:w="232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B480E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Možnost sdílení a komunitní funkce</w:t>
            </w:r>
          </w:p>
        </w:tc>
        <w:tc>
          <w:tcPr>
            <w:tcW w:w="225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88025A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Intuitivní design a přehlednost</w:t>
            </w:r>
          </w:p>
        </w:tc>
        <w:tc>
          <w:tcPr>
            <w:tcW w:w="249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EF230" w14:textId="77777777" w:rsidR="00B6410E" w:rsidRPr="00B6410E" w:rsidRDefault="00B6410E" w:rsidP="00C80FBE">
            <w:pPr>
              <w:pStyle w:val="normlntext"/>
              <w:jc w:val="center"/>
            </w:pPr>
            <w:r w:rsidRPr="00B6410E">
              <w:t>Kontrola a archivace prací</w:t>
            </w:r>
          </w:p>
        </w:tc>
      </w:tr>
    </w:tbl>
    <w:p w14:paraId="4803BA40" w14:textId="230E882A" w:rsidR="00706764" w:rsidRDefault="00706764" w:rsidP="00706764">
      <w:pPr>
        <w:pStyle w:val="normlntext"/>
        <w:ind w:firstLine="397"/>
      </w:pPr>
    </w:p>
    <w:p w14:paraId="4E895BA1" w14:textId="77777777" w:rsidR="00F27DE8" w:rsidRDefault="00F27DE8" w:rsidP="00706764">
      <w:pPr>
        <w:pStyle w:val="normlntext"/>
        <w:ind w:firstLine="397"/>
      </w:pPr>
    </w:p>
    <w:p w14:paraId="1C79E744" w14:textId="77777777" w:rsidR="00F27DE8" w:rsidRDefault="00F27DE8" w:rsidP="00706764">
      <w:pPr>
        <w:pStyle w:val="normlntext"/>
        <w:ind w:firstLine="397"/>
      </w:pPr>
    </w:p>
    <w:p w14:paraId="112F7354" w14:textId="77777777" w:rsidR="00F27DE8" w:rsidRDefault="00F27DE8" w:rsidP="00706764">
      <w:pPr>
        <w:pStyle w:val="normlntext"/>
        <w:ind w:firstLine="397"/>
      </w:pPr>
    </w:p>
    <w:p w14:paraId="07DF2C42" w14:textId="77777777" w:rsidR="00F27DE8" w:rsidRDefault="00F27DE8" w:rsidP="00706764">
      <w:pPr>
        <w:pStyle w:val="normlntext"/>
        <w:ind w:firstLine="397"/>
      </w:pPr>
    </w:p>
    <w:p w14:paraId="070C4014" w14:textId="77777777" w:rsidR="00706764" w:rsidRDefault="00706764" w:rsidP="00F27DE8"/>
    <w:p w14:paraId="1EFCE7F8" w14:textId="50F7975E" w:rsidR="0092160D" w:rsidRDefault="0092160D" w:rsidP="0026135F">
      <w:pPr>
        <w:pStyle w:val="NadpisA"/>
      </w:pPr>
      <w:r>
        <w:br w:type="page"/>
      </w:r>
      <w:r w:rsidR="00F27DE8">
        <w:lastRenderedPageBreak/>
        <w:t>Analýza požadavků na didaktický portál</w:t>
      </w:r>
    </w:p>
    <w:p w14:paraId="20DFEF6D" w14:textId="6B1708D0" w:rsidR="00F27DE8" w:rsidRPr="00F27DE8" w:rsidRDefault="00F27DE8" w:rsidP="00F27DE8">
      <w:pPr>
        <w:spacing w:line="360" w:lineRule="auto"/>
        <w:ind w:firstLine="340"/>
        <w:rPr>
          <w:rFonts w:ascii="Times New Roman" w:hAnsi="Times New Roman"/>
        </w:rPr>
      </w:pPr>
      <w:bookmarkStart w:id="21" w:name="_Toc215008672"/>
      <w:r w:rsidRPr="00F27DE8">
        <w:rPr>
          <w:rFonts w:ascii="Times New Roman" w:hAnsi="Times New Roman"/>
        </w:rPr>
        <w:t xml:space="preserve">Na základě analýzy existujících řešení (RVP, </w:t>
      </w:r>
      <w:proofErr w:type="spellStart"/>
      <w:r w:rsidRPr="00F27DE8">
        <w:rPr>
          <w:rFonts w:ascii="Times New Roman" w:hAnsi="Times New Roman"/>
        </w:rPr>
        <w:t>Učitelnice</w:t>
      </w:r>
      <w:proofErr w:type="spellEnd"/>
      <w:r w:rsidRPr="00F27DE8">
        <w:rPr>
          <w:rFonts w:ascii="Times New Roman" w:hAnsi="Times New Roman"/>
        </w:rPr>
        <w:t xml:space="preserve">, </w:t>
      </w:r>
      <w:proofErr w:type="spellStart"/>
      <w:r w:rsidRPr="00F27DE8">
        <w:rPr>
          <w:rFonts w:ascii="Times New Roman" w:hAnsi="Times New Roman"/>
        </w:rPr>
        <w:t>Theses</w:t>
      </w:r>
      <w:proofErr w:type="spellEnd"/>
      <w:r w:rsidRPr="00F27DE8">
        <w:rPr>
          <w:rFonts w:ascii="Times New Roman" w:hAnsi="Times New Roman"/>
        </w:rPr>
        <w:t xml:space="preserve">) a specifických potřeb Přírodovědecké fakulty Ostravské univerzity </w:t>
      </w:r>
      <w:r>
        <w:rPr>
          <w:rFonts w:ascii="Times New Roman" w:hAnsi="Times New Roman"/>
        </w:rPr>
        <w:t>jsem stanovil</w:t>
      </w:r>
      <w:r w:rsidRPr="00F27DE8">
        <w:rPr>
          <w:rFonts w:ascii="Times New Roman" w:hAnsi="Times New Roman"/>
        </w:rPr>
        <w:t xml:space="preserve"> klíčové požadavky na nově vznikající didaktický portál. Cílem je </w:t>
      </w:r>
      <w:r>
        <w:rPr>
          <w:rFonts w:ascii="Times New Roman" w:hAnsi="Times New Roman"/>
        </w:rPr>
        <w:t>spojit dobré kvality analyzovaných portálů</w:t>
      </w:r>
      <w:r w:rsidRPr="00F27DE8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díky kterým budou</w:t>
      </w:r>
      <w:r w:rsidRPr="00F27DE8">
        <w:rPr>
          <w:rFonts w:ascii="Times New Roman" w:hAnsi="Times New Roman"/>
        </w:rPr>
        <w:t xml:space="preserve"> elimin</w:t>
      </w:r>
      <w:r>
        <w:rPr>
          <w:rFonts w:ascii="Times New Roman" w:hAnsi="Times New Roman"/>
        </w:rPr>
        <w:t>ovány</w:t>
      </w:r>
      <w:r w:rsidRPr="00F27DE8">
        <w:rPr>
          <w:rFonts w:ascii="Times New Roman" w:hAnsi="Times New Roman"/>
        </w:rPr>
        <w:t xml:space="preserve"> nedostatky analyzovaných webů a </w:t>
      </w:r>
      <w:r>
        <w:rPr>
          <w:rFonts w:ascii="Times New Roman" w:hAnsi="Times New Roman"/>
        </w:rPr>
        <w:t xml:space="preserve">nový portál </w:t>
      </w:r>
      <w:r w:rsidRPr="00F27DE8">
        <w:rPr>
          <w:rFonts w:ascii="Times New Roman" w:hAnsi="Times New Roman"/>
        </w:rPr>
        <w:t xml:space="preserve">nabídne komplexní </w:t>
      </w:r>
      <w:r>
        <w:rPr>
          <w:rFonts w:ascii="Times New Roman" w:hAnsi="Times New Roman"/>
        </w:rPr>
        <w:t>prostředí</w:t>
      </w:r>
      <w:r w:rsidRPr="00F27DE8">
        <w:rPr>
          <w:rFonts w:ascii="Times New Roman" w:hAnsi="Times New Roman"/>
        </w:rPr>
        <w:t xml:space="preserve"> pro sdílení a hodnocení studentských prací.</w:t>
      </w:r>
    </w:p>
    <w:p w14:paraId="49F0E464" w14:textId="3DF4EF7F" w:rsidR="00F27DE8" w:rsidRPr="00F27DE8" w:rsidRDefault="00F27DE8" w:rsidP="00F27DE8">
      <w:pPr>
        <w:pStyle w:val="NadpisB"/>
      </w:pPr>
      <w:r w:rsidRPr="00F27DE8">
        <w:t>Funkční požadavky</w:t>
      </w:r>
    </w:p>
    <w:p w14:paraId="3976A838" w14:textId="2E78CC02" w:rsidR="00F27DE8" w:rsidRPr="00F27DE8" w:rsidRDefault="00F27DE8" w:rsidP="00F27DE8">
      <w:pPr>
        <w:spacing w:line="360" w:lineRule="auto"/>
        <w:ind w:firstLine="340"/>
        <w:rPr>
          <w:rFonts w:ascii="Times New Roman" w:hAnsi="Times New Roman"/>
        </w:rPr>
      </w:pPr>
      <w:r w:rsidRPr="00F27DE8">
        <w:rPr>
          <w:rFonts w:ascii="Times New Roman" w:hAnsi="Times New Roman"/>
        </w:rPr>
        <w:t xml:space="preserve">Funkční požadavky definují funkce, které musí </w:t>
      </w:r>
      <w:r w:rsidR="00DB1A41">
        <w:rPr>
          <w:rFonts w:ascii="Times New Roman" w:hAnsi="Times New Roman"/>
        </w:rPr>
        <w:t xml:space="preserve">můj </w:t>
      </w:r>
      <w:r w:rsidRPr="00F27DE8">
        <w:rPr>
          <w:rFonts w:ascii="Times New Roman" w:hAnsi="Times New Roman"/>
        </w:rPr>
        <w:t xml:space="preserve">systém poskytovat, aby </w:t>
      </w:r>
      <w:r w:rsidR="00DB1A41">
        <w:rPr>
          <w:rFonts w:ascii="Times New Roman" w:hAnsi="Times New Roman"/>
        </w:rPr>
        <w:t>s</w:t>
      </w:r>
      <w:r w:rsidRPr="00F27DE8">
        <w:rPr>
          <w:rFonts w:ascii="Times New Roman" w:hAnsi="Times New Roman"/>
        </w:rPr>
        <w:t xml:space="preserve">plnil </w:t>
      </w:r>
      <w:r w:rsidR="00DB1A41">
        <w:rPr>
          <w:rFonts w:ascii="Times New Roman" w:hAnsi="Times New Roman"/>
        </w:rPr>
        <w:t xml:space="preserve">veškeré </w:t>
      </w:r>
      <w:r w:rsidRPr="00F27DE8">
        <w:rPr>
          <w:rFonts w:ascii="Times New Roman" w:hAnsi="Times New Roman"/>
        </w:rPr>
        <w:t>potřeby uživatelů.</w:t>
      </w:r>
    </w:p>
    <w:p w14:paraId="182048A8" w14:textId="65802186" w:rsidR="00F27DE8" w:rsidRPr="00F27DE8" w:rsidRDefault="00F27DE8" w:rsidP="00F27DE8">
      <w:pPr>
        <w:pStyle w:val="NadpisC"/>
      </w:pPr>
      <w:r w:rsidRPr="00F27DE8">
        <w:t>Správa uživatelů a role</w:t>
      </w:r>
    </w:p>
    <w:p w14:paraId="2990267B" w14:textId="77777777" w:rsidR="00F27DE8" w:rsidRPr="00F27DE8" w:rsidRDefault="00F27DE8" w:rsidP="00F27DE8">
      <w:pPr>
        <w:spacing w:line="360" w:lineRule="auto"/>
        <w:ind w:firstLine="340"/>
        <w:rPr>
          <w:rFonts w:ascii="Times New Roman" w:hAnsi="Times New Roman"/>
        </w:rPr>
      </w:pPr>
      <w:r w:rsidRPr="00F27DE8">
        <w:rPr>
          <w:rFonts w:ascii="Times New Roman" w:hAnsi="Times New Roman"/>
        </w:rPr>
        <w:t>Vzhledem k akademickému prostředí je nutné zavést hierarchii rolí, která u portálů typu RVP chybí. Systém musí rozlišovat:</w:t>
      </w:r>
    </w:p>
    <w:p w14:paraId="1A21012C" w14:textId="77777777" w:rsidR="00F27DE8" w:rsidRPr="00091095" w:rsidRDefault="00F27DE8" w:rsidP="00F27DE8">
      <w:pPr>
        <w:numPr>
          <w:ilvl w:val="0"/>
          <w:numId w:val="29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Neregistrovaný návštěvník: Má právo pouze prohlížet veřejně dostupné materiály a vyhledávat v archivu, nemůže však přidávat komentáře ani hodnotit.</w:t>
      </w:r>
    </w:p>
    <w:p w14:paraId="7F36A935" w14:textId="77777777" w:rsidR="00F27DE8" w:rsidRPr="00091095" w:rsidRDefault="00F27DE8" w:rsidP="00F27DE8">
      <w:pPr>
        <w:numPr>
          <w:ilvl w:val="0"/>
          <w:numId w:val="29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Student (Autor): Může nahrávat své materiály (didaktické pomůcky, části závěrečných prací), upravovat je a reagovat na komentáře u svých příspěvků.</w:t>
      </w:r>
    </w:p>
    <w:p w14:paraId="6F06473E" w14:textId="77777777" w:rsidR="00F27DE8" w:rsidRPr="00091095" w:rsidRDefault="00F27DE8" w:rsidP="00F27DE8">
      <w:pPr>
        <w:numPr>
          <w:ilvl w:val="0"/>
          <w:numId w:val="29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Učitel (Oponent/Vedoucí): Má rozšířená práva pro hodnocení materiálů, přidávání odborných komentářů a schvalování obsahu.</w:t>
      </w:r>
    </w:p>
    <w:p w14:paraId="5EE8126D" w14:textId="77777777" w:rsidR="00F27DE8" w:rsidRPr="00091095" w:rsidRDefault="00F27DE8" w:rsidP="00F27DE8">
      <w:pPr>
        <w:numPr>
          <w:ilvl w:val="0"/>
          <w:numId w:val="29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Administrátor: Má plnou kontrolu nad obsahem a uživatelskými účty, řeší nahlášené příspěvky a spravuje kategorie.</w:t>
      </w:r>
    </w:p>
    <w:p w14:paraId="0817D803" w14:textId="40556121" w:rsidR="00F27DE8" w:rsidRPr="00F27DE8" w:rsidRDefault="00F27DE8" w:rsidP="00F27DE8">
      <w:pPr>
        <w:pStyle w:val="NadpisC"/>
      </w:pPr>
      <w:r w:rsidRPr="00F27DE8">
        <w:t>Práce s obsahem a materiály</w:t>
      </w:r>
    </w:p>
    <w:p w14:paraId="15C69A99" w14:textId="77777777" w:rsidR="00F27DE8" w:rsidRPr="00091095" w:rsidRDefault="00F27DE8" w:rsidP="00F27DE8">
      <w:pPr>
        <w:spacing w:line="360" w:lineRule="auto"/>
        <w:ind w:firstLine="340"/>
        <w:rPr>
          <w:rFonts w:ascii="Times New Roman" w:hAnsi="Times New Roman"/>
        </w:rPr>
      </w:pPr>
      <w:r w:rsidRPr="00091095">
        <w:rPr>
          <w:rFonts w:ascii="Times New Roman" w:hAnsi="Times New Roman"/>
        </w:rPr>
        <w:t>Aplikace musí umožnit efektivní správu didaktických materiálů:</w:t>
      </w:r>
    </w:p>
    <w:p w14:paraId="7F259933" w14:textId="77777777" w:rsidR="00F27DE8" w:rsidRPr="00091095" w:rsidRDefault="00F27DE8" w:rsidP="00F27DE8">
      <w:pPr>
        <w:numPr>
          <w:ilvl w:val="0"/>
          <w:numId w:val="30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Nahrávání souborů: Podpora běžných formátů (PDF, DOCX, obrázky) s důrazem na validaci dat.</w:t>
      </w:r>
    </w:p>
    <w:p w14:paraId="60732D84" w14:textId="77777777" w:rsidR="00F27DE8" w:rsidRPr="00091095" w:rsidRDefault="00F27DE8" w:rsidP="00F27DE8">
      <w:pPr>
        <w:numPr>
          <w:ilvl w:val="0"/>
          <w:numId w:val="30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Kategorizace a štítkování: Po vzoru RVP.cz bude každý příspěvek zařazen do kategorií (např. podle předmětu, ročníku) a opatřen klíčovými slovy pro snazší vyhledávání.</w:t>
      </w:r>
    </w:p>
    <w:p w14:paraId="3DA601B0" w14:textId="77777777" w:rsidR="00F27DE8" w:rsidRPr="00091095" w:rsidRDefault="00F27DE8" w:rsidP="00F27DE8">
      <w:pPr>
        <w:numPr>
          <w:ilvl w:val="0"/>
          <w:numId w:val="30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lastRenderedPageBreak/>
        <w:t xml:space="preserve">Verzování: Možnost nahrát aktualizovanou verzi materiálu, aniž by se smazala historie </w:t>
      </w:r>
      <w:proofErr w:type="gramStart"/>
      <w:r w:rsidRPr="00091095">
        <w:rPr>
          <w:rFonts w:ascii="Times New Roman" w:hAnsi="Times New Roman"/>
        </w:rPr>
        <w:t>diskuze</w:t>
      </w:r>
      <w:proofErr w:type="gramEnd"/>
      <w:r w:rsidRPr="00091095">
        <w:rPr>
          <w:rFonts w:ascii="Times New Roman" w:hAnsi="Times New Roman"/>
        </w:rPr>
        <w:t xml:space="preserve"> (důležité pro vývoj závěrečných prací).</w:t>
      </w:r>
    </w:p>
    <w:p w14:paraId="249B8386" w14:textId="43A1DB0B" w:rsidR="00F27DE8" w:rsidRPr="00F27DE8" w:rsidRDefault="00F27DE8" w:rsidP="00F27DE8">
      <w:pPr>
        <w:pStyle w:val="NadpisC"/>
      </w:pPr>
      <w:r w:rsidRPr="00F27DE8">
        <w:t>Interakce a komunita</w:t>
      </w:r>
    </w:p>
    <w:p w14:paraId="7D116333" w14:textId="77777777" w:rsidR="00F27DE8" w:rsidRPr="00091095" w:rsidRDefault="00F27DE8" w:rsidP="00F27DE8">
      <w:pPr>
        <w:spacing w:line="360" w:lineRule="auto"/>
        <w:ind w:firstLine="340"/>
        <w:rPr>
          <w:rFonts w:ascii="Times New Roman" w:hAnsi="Times New Roman"/>
        </w:rPr>
      </w:pPr>
      <w:r w:rsidRPr="00091095">
        <w:rPr>
          <w:rFonts w:ascii="Times New Roman" w:hAnsi="Times New Roman"/>
        </w:rPr>
        <w:t>Aby portál plnil funkci komunikačního kanálu, musí obsahovat:</w:t>
      </w:r>
    </w:p>
    <w:p w14:paraId="1F178C39" w14:textId="77777777" w:rsidR="00F27DE8" w:rsidRPr="00091095" w:rsidRDefault="00F27DE8" w:rsidP="00F27DE8">
      <w:pPr>
        <w:numPr>
          <w:ilvl w:val="0"/>
          <w:numId w:val="31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 xml:space="preserve">Systém komentářů: Umožnit </w:t>
      </w:r>
      <w:proofErr w:type="gramStart"/>
      <w:r w:rsidRPr="00091095">
        <w:rPr>
          <w:rFonts w:ascii="Times New Roman" w:hAnsi="Times New Roman"/>
        </w:rPr>
        <w:t>diskuzi</w:t>
      </w:r>
      <w:proofErr w:type="gramEnd"/>
      <w:r w:rsidRPr="00091095">
        <w:rPr>
          <w:rFonts w:ascii="Times New Roman" w:hAnsi="Times New Roman"/>
        </w:rPr>
        <w:t xml:space="preserve"> pod konkrétními materiály, kde mohou učitelé poskytovat zpětnou vazbu studentům.</w:t>
      </w:r>
    </w:p>
    <w:p w14:paraId="656B2160" w14:textId="77777777" w:rsidR="00F27DE8" w:rsidRPr="00F27DE8" w:rsidRDefault="00F27DE8" w:rsidP="00F27DE8">
      <w:pPr>
        <w:numPr>
          <w:ilvl w:val="0"/>
          <w:numId w:val="31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Hodnocení: Implementace hodnotícího systému (např. hvězdičky nebo body), který pomůže zvýraznit kvalitní materiály</w:t>
      </w:r>
      <w:r w:rsidRPr="00F27DE8">
        <w:rPr>
          <w:rFonts w:ascii="Times New Roman" w:hAnsi="Times New Roman"/>
        </w:rPr>
        <w:t>.</w:t>
      </w:r>
    </w:p>
    <w:p w14:paraId="59EC4254" w14:textId="27193269" w:rsidR="00F27DE8" w:rsidRPr="00F27DE8" w:rsidRDefault="00F27DE8" w:rsidP="00F27DE8">
      <w:pPr>
        <w:pStyle w:val="NadpisB"/>
      </w:pPr>
      <w:r w:rsidRPr="00F27DE8">
        <w:t>Nefunkční požadavky</w:t>
      </w:r>
    </w:p>
    <w:p w14:paraId="57B98447" w14:textId="77777777" w:rsidR="00F27DE8" w:rsidRPr="00091095" w:rsidRDefault="00F27DE8" w:rsidP="00F27DE8">
      <w:pPr>
        <w:spacing w:line="360" w:lineRule="auto"/>
        <w:ind w:firstLine="340"/>
        <w:rPr>
          <w:rFonts w:ascii="Times New Roman" w:hAnsi="Times New Roman"/>
        </w:rPr>
      </w:pPr>
      <w:r w:rsidRPr="00091095">
        <w:rPr>
          <w:rFonts w:ascii="Times New Roman" w:hAnsi="Times New Roman"/>
        </w:rPr>
        <w:t>Nefunkční požadavky specifikují vlastnosti systému, které ovlivňují uživatelský zážitek a technickou stabilitu.</w:t>
      </w:r>
    </w:p>
    <w:p w14:paraId="031489FD" w14:textId="77777777" w:rsidR="00F27DE8" w:rsidRPr="00091095" w:rsidRDefault="00F27DE8" w:rsidP="00F27DE8">
      <w:pPr>
        <w:numPr>
          <w:ilvl w:val="0"/>
          <w:numId w:val="32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Uživatelská přívětivost (UX/UI): Design musí být intuitivní a čistý ("</w:t>
      </w:r>
      <w:proofErr w:type="spellStart"/>
      <w:r w:rsidRPr="00091095">
        <w:rPr>
          <w:rFonts w:ascii="Times New Roman" w:hAnsi="Times New Roman"/>
        </w:rPr>
        <w:t>clean</w:t>
      </w:r>
      <w:proofErr w:type="spellEnd"/>
      <w:r w:rsidRPr="00091095">
        <w:rPr>
          <w:rFonts w:ascii="Times New Roman" w:hAnsi="Times New Roman"/>
        </w:rPr>
        <w:t xml:space="preserve"> design"), inspirovaný přehledností portálu Učitelnice.cz, aby se v něm snadno orientovali i méně technicky zdatní uživatelé.</w:t>
      </w:r>
    </w:p>
    <w:p w14:paraId="45FE5B7E" w14:textId="77777777" w:rsidR="00F27DE8" w:rsidRPr="00091095" w:rsidRDefault="00F27DE8" w:rsidP="00F27DE8">
      <w:pPr>
        <w:numPr>
          <w:ilvl w:val="0"/>
          <w:numId w:val="32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Bezpečnost: Vzhledem k tomu, že portál bude obsahovat autorská díla studentů, je kladen vysoký důraz na zabezpečení proti neoprávněné manipulaci s daty a ochranu osobních údajů uživatelů.</w:t>
      </w:r>
    </w:p>
    <w:p w14:paraId="4A08CD89" w14:textId="77777777" w:rsidR="00F27DE8" w:rsidRPr="00091095" w:rsidRDefault="00F27DE8" w:rsidP="00F27DE8">
      <w:pPr>
        <w:numPr>
          <w:ilvl w:val="0"/>
          <w:numId w:val="32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Responzivita: Webová aplikace musí být plně funkční na různých zařízeních (počítače, tablety, mobilní telefony).</w:t>
      </w:r>
    </w:p>
    <w:p w14:paraId="4EC1ECAA" w14:textId="77777777" w:rsidR="00F27DE8" w:rsidRPr="00091095" w:rsidRDefault="00F27DE8" w:rsidP="00F27DE8">
      <w:pPr>
        <w:numPr>
          <w:ilvl w:val="0"/>
          <w:numId w:val="32"/>
        </w:numPr>
        <w:spacing w:line="360" w:lineRule="auto"/>
        <w:rPr>
          <w:rFonts w:ascii="Times New Roman" w:hAnsi="Times New Roman"/>
        </w:rPr>
      </w:pPr>
      <w:r w:rsidRPr="00091095">
        <w:rPr>
          <w:rFonts w:ascii="Times New Roman" w:hAnsi="Times New Roman"/>
        </w:rPr>
        <w:t>Výkon: Rychlé načítání a filtrování obsahu i při větším množství nahraných materiálů.</w:t>
      </w:r>
    </w:p>
    <w:bookmarkEnd w:id="21"/>
    <w:p w14:paraId="34866A10" w14:textId="77777777" w:rsidR="0092160D" w:rsidRDefault="0092160D" w:rsidP="0092160D">
      <w:pPr>
        <w:pStyle w:val="NadpisA"/>
      </w:pPr>
      <w:r w:rsidRPr="00091095">
        <w:rPr>
          <w:b w:val="0"/>
          <w:bCs w:val="0"/>
        </w:rPr>
        <w:br w:type="page"/>
      </w:r>
      <w:bookmarkStart w:id="22" w:name="_Toc215008674"/>
      <w:r w:rsidR="00884120">
        <w:lastRenderedPageBreak/>
        <w:t>H</w:t>
      </w:r>
      <w:r w:rsidR="00C96FDC">
        <w:t>eading</w:t>
      </w:r>
      <w:bookmarkEnd w:id="22"/>
    </w:p>
    <w:p w14:paraId="239FA4A8" w14:textId="77777777" w:rsidR="0092160D" w:rsidRPr="00D70095" w:rsidRDefault="0092160D" w:rsidP="0092160D">
      <w:pPr>
        <w:pStyle w:val="normlntext"/>
      </w:pPr>
      <w:r w:rsidRPr="00D70095">
        <w:t>Text</w:t>
      </w:r>
    </w:p>
    <w:p w14:paraId="3E7C8764" w14:textId="77777777" w:rsidR="0092160D" w:rsidRDefault="00C96FDC" w:rsidP="0092160D">
      <w:pPr>
        <w:pStyle w:val="NadpisB"/>
      </w:pPr>
      <w:bookmarkStart w:id="23" w:name="_Toc215008675"/>
      <w:proofErr w:type="spellStart"/>
      <w:r>
        <w:t>Subheading</w:t>
      </w:r>
      <w:bookmarkEnd w:id="23"/>
      <w:proofErr w:type="spellEnd"/>
    </w:p>
    <w:p w14:paraId="4A62D04F" w14:textId="77777777" w:rsidR="0092160D" w:rsidRPr="00D70095" w:rsidRDefault="0092160D" w:rsidP="0092160D">
      <w:pPr>
        <w:pStyle w:val="normlntext"/>
      </w:pPr>
      <w:r w:rsidRPr="00D70095">
        <w:t>Text</w:t>
      </w:r>
    </w:p>
    <w:p w14:paraId="4BDE3D64" w14:textId="77777777" w:rsidR="0092160D" w:rsidRDefault="00C96FDC" w:rsidP="0092160D">
      <w:pPr>
        <w:pStyle w:val="NadpisC"/>
      </w:pPr>
      <w:bookmarkStart w:id="24" w:name="_Toc215008676"/>
      <w:proofErr w:type="spellStart"/>
      <w:r>
        <w:t>Subheading</w:t>
      </w:r>
      <w:bookmarkEnd w:id="24"/>
      <w:proofErr w:type="spellEnd"/>
    </w:p>
    <w:p w14:paraId="27E6053D" w14:textId="77777777" w:rsidR="0092160D" w:rsidRPr="00D70095" w:rsidRDefault="0092160D" w:rsidP="0092160D">
      <w:pPr>
        <w:pStyle w:val="normlntext"/>
      </w:pPr>
      <w:r w:rsidRPr="00D70095">
        <w:t>Text</w:t>
      </w:r>
    </w:p>
    <w:p w14:paraId="3E63BBD1" w14:textId="77777777" w:rsidR="0092160D" w:rsidRDefault="0092160D" w:rsidP="0092160D">
      <w:pPr>
        <w:pStyle w:val="NadpisA"/>
      </w:pPr>
      <w:r>
        <w:br w:type="page"/>
      </w:r>
      <w:bookmarkStart w:id="25" w:name="_Toc215008677"/>
      <w:r w:rsidR="00C96FDC">
        <w:lastRenderedPageBreak/>
        <w:t>Heading</w:t>
      </w:r>
      <w:bookmarkEnd w:id="25"/>
    </w:p>
    <w:p w14:paraId="132925C8" w14:textId="77777777" w:rsidR="0092160D" w:rsidRPr="00D70095" w:rsidRDefault="0092160D" w:rsidP="0092160D">
      <w:pPr>
        <w:pStyle w:val="normlntext"/>
      </w:pPr>
      <w:r w:rsidRPr="00D70095">
        <w:t>Text</w:t>
      </w:r>
    </w:p>
    <w:p w14:paraId="2C9B2FDE" w14:textId="77777777" w:rsidR="0092160D" w:rsidRDefault="00C96FDC" w:rsidP="0092160D">
      <w:pPr>
        <w:pStyle w:val="NadpisB"/>
      </w:pPr>
      <w:bookmarkStart w:id="26" w:name="_Toc215008678"/>
      <w:proofErr w:type="spellStart"/>
      <w:r>
        <w:t>Subheading</w:t>
      </w:r>
      <w:bookmarkEnd w:id="26"/>
      <w:proofErr w:type="spellEnd"/>
    </w:p>
    <w:p w14:paraId="588812B1" w14:textId="77777777" w:rsidR="0092160D" w:rsidRPr="00D70095" w:rsidRDefault="0092160D" w:rsidP="0092160D">
      <w:pPr>
        <w:pStyle w:val="normlntext"/>
      </w:pPr>
      <w:r w:rsidRPr="00D70095">
        <w:t>Text</w:t>
      </w:r>
    </w:p>
    <w:p w14:paraId="7741EF3B" w14:textId="77777777" w:rsidR="0092160D" w:rsidRDefault="00C96FDC" w:rsidP="0092160D">
      <w:pPr>
        <w:pStyle w:val="NadpisC"/>
      </w:pPr>
      <w:bookmarkStart w:id="27" w:name="_Toc215008679"/>
      <w:proofErr w:type="spellStart"/>
      <w:r>
        <w:t>Subheading</w:t>
      </w:r>
      <w:bookmarkEnd w:id="27"/>
      <w:proofErr w:type="spellEnd"/>
    </w:p>
    <w:p w14:paraId="3783AFF5" w14:textId="77777777" w:rsidR="0092160D" w:rsidRPr="00D70095" w:rsidRDefault="0092160D" w:rsidP="0092160D">
      <w:r w:rsidRPr="00D70095">
        <w:t>Text</w:t>
      </w:r>
    </w:p>
    <w:p w14:paraId="520217DB" w14:textId="77777777" w:rsidR="0092160D" w:rsidRDefault="0092160D" w:rsidP="0092160D">
      <w:pPr>
        <w:pStyle w:val="Nadpisy"/>
      </w:pPr>
      <w:r>
        <w:br w:type="page"/>
      </w:r>
      <w:bookmarkStart w:id="28" w:name="_Toc215008680"/>
      <w:r w:rsidR="00C96FDC">
        <w:lastRenderedPageBreak/>
        <w:t>C</w:t>
      </w:r>
      <w:r w:rsidR="00884120">
        <w:t>ONCLUSION</w:t>
      </w:r>
      <w:bookmarkEnd w:id="28"/>
    </w:p>
    <w:p w14:paraId="3559FBD5" w14:textId="77777777" w:rsidR="00884120" w:rsidRDefault="0092160D" w:rsidP="00B729E2">
      <w:pPr>
        <w:pStyle w:val="Nadpisy"/>
      </w:pPr>
      <w:r>
        <w:br w:type="page"/>
      </w:r>
      <w:bookmarkStart w:id="29" w:name="_Toc215008681"/>
      <w:r w:rsidR="00884120">
        <w:lastRenderedPageBreak/>
        <w:t>SUMMARY</w:t>
      </w:r>
      <w:bookmarkEnd w:id="29"/>
    </w:p>
    <w:p w14:paraId="581EFAF6" w14:textId="77777777" w:rsidR="00062EE2" w:rsidRDefault="00884120" w:rsidP="00B729E2">
      <w:pPr>
        <w:pStyle w:val="Nadpisy"/>
      </w:pPr>
      <w:r>
        <w:br w:type="page"/>
      </w:r>
      <w:bookmarkStart w:id="30" w:name="_Toc215008682"/>
      <w:r w:rsidR="00062EE2">
        <w:lastRenderedPageBreak/>
        <w:t>L</w:t>
      </w:r>
      <w:r>
        <w:t>ITERATURE</w:t>
      </w:r>
      <w:bookmarkEnd w:id="30"/>
    </w:p>
    <w:p w14:paraId="378E8E61" w14:textId="77777777" w:rsidR="00041821" w:rsidRDefault="00041821" w:rsidP="007D329E">
      <w:pPr>
        <w:pStyle w:val="Bibliografie"/>
        <w:spacing w:line="360" w:lineRule="auto"/>
        <w:rPr>
          <w:noProof/>
        </w:rPr>
      </w:pPr>
      <w:r>
        <w:rPr>
          <w:noProof/>
        </w:rPr>
        <w:t xml:space="preserve">1. </w:t>
      </w:r>
      <w:r>
        <w:rPr>
          <w:b/>
          <w:bCs/>
          <w:noProof/>
        </w:rPr>
        <w:t>Příjmení, Jméno.</w:t>
      </w:r>
      <w:r>
        <w:rPr>
          <w:noProof/>
        </w:rPr>
        <w:t xml:space="preserve"> </w:t>
      </w:r>
      <w:r>
        <w:rPr>
          <w:i/>
          <w:iCs/>
          <w:noProof/>
        </w:rPr>
        <w:t xml:space="preserve">Název knihy. </w:t>
      </w:r>
      <w:r w:rsidR="003C7ECE">
        <w:rPr>
          <w:noProof/>
        </w:rPr>
        <w:t xml:space="preserve">Město vydání: </w:t>
      </w:r>
      <w:r>
        <w:rPr>
          <w:noProof/>
        </w:rPr>
        <w:t>Vydavatelství, 2003. 123-4-56-789123-4.</w:t>
      </w:r>
    </w:p>
    <w:p w14:paraId="72F8DF00" w14:textId="77777777" w:rsidR="00041821" w:rsidRDefault="00041821" w:rsidP="007D329E">
      <w:pPr>
        <w:pStyle w:val="Bibliografie"/>
        <w:spacing w:line="360" w:lineRule="auto"/>
        <w:rPr>
          <w:noProof/>
        </w:rPr>
      </w:pPr>
      <w:r>
        <w:rPr>
          <w:noProof/>
        </w:rPr>
        <w:t xml:space="preserve">2. </w:t>
      </w:r>
      <w:r>
        <w:rPr>
          <w:b/>
          <w:bCs/>
          <w:noProof/>
        </w:rPr>
        <w:t>Příjmení1, Jméno1 a Příjmení2, Jméno2.</w:t>
      </w:r>
      <w:r>
        <w:rPr>
          <w:noProof/>
        </w:rPr>
        <w:t xml:space="preserve"> Název webové stránky. </w:t>
      </w:r>
      <w:r>
        <w:rPr>
          <w:i/>
          <w:iCs/>
          <w:noProof/>
        </w:rPr>
        <w:t xml:space="preserve">Název webu. </w:t>
      </w:r>
      <w:r>
        <w:rPr>
          <w:noProof/>
        </w:rPr>
        <w:t>[Online] Produkční společnost, 23. Září 2006. [Citace: 19. Září 2008.] http://www.urladresa.cz. 12-3456-789-12.</w:t>
      </w:r>
    </w:p>
    <w:p w14:paraId="508FF2F1" w14:textId="77777777" w:rsidR="00022DF1" w:rsidRDefault="00062EE2" w:rsidP="00B729E2">
      <w:pPr>
        <w:pStyle w:val="Nadpisy"/>
      </w:pPr>
      <w:r>
        <w:br w:type="page"/>
      </w:r>
      <w:bookmarkStart w:id="31" w:name="_Toc215008683"/>
      <w:r w:rsidR="00B729E2">
        <w:lastRenderedPageBreak/>
        <w:t>A</w:t>
      </w:r>
      <w:r w:rsidR="00884120">
        <w:t>PPENDICES</w:t>
      </w:r>
      <w:bookmarkEnd w:id="31"/>
    </w:p>
    <w:p w14:paraId="3D67EFC7" w14:textId="77777777" w:rsidR="001966B0" w:rsidRPr="00416829" w:rsidRDefault="001966B0" w:rsidP="003C7ECE">
      <w:pPr>
        <w:pStyle w:val="Nadpisy-AbstraktObsah"/>
      </w:pPr>
    </w:p>
    <w:sectPr w:rsidR="001966B0" w:rsidRPr="00416829" w:rsidSect="00D23655">
      <w:pgSz w:w="11906" w:h="16838"/>
      <w:pgMar w:top="1701" w:right="1134" w:bottom="1134" w:left="1985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73B24D" w14:textId="77777777" w:rsidR="00936266" w:rsidRDefault="00936266" w:rsidP="000E19A8">
      <w:r>
        <w:separator/>
      </w:r>
    </w:p>
  </w:endnote>
  <w:endnote w:type="continuationSeparator" w:id="0">
    <w:p w14:paraId="2B42108C" w14:textId="77777777" w:rsidR="00936266" w:rsidRDefault="00936266" w:rsidP="000E19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(W1)">
    <w:altName w:val="Times New Roman"/>
    <w:charset w:val="EE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42142406"/>
      <w:docPartObj>
        <w:docPartGallery w:val="Page Numbers (Bottom of Page)"/>
        <w:docPartUnique/>
      </w:docPartObj>
    </w:sdtPr>
    <w:sdtContent>
      <w:p w14:paraId="1DF5CC80" w14:textId="77777777" w:rsidR="0057269E" w:rsidRDefault="0057269E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9B31DF8" w14:textId="77777777" w:rsidR="0057269E" w:rsidRDefault="0057269E">
    <w:pPr>
      <w:pStyle w:val="Zpat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94808993"/>
      <w:docPartObj>
        <w:docPartGallery w:val="Page Numbers (Bottom of Page)"/>
        <w:docPartUnique/>
      </w:docPartObj>
    </w:sdtPr>
    <w:sdtContent>
      <w:p w14:paraId="5DE4FAF9" w14:textId="146C8E4D" w:rsidR="0057269E" w:rsidRDefault="0057269E">
        <w:pPr>
          <w:pStyle w:val="Zpat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E732B1" w14:textId="77777777" w:rsidR="000E19A8" w:rsidRDefault="000E19A8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1D428" w14:textId="77777777" w:rsidR="00936266" w:rsidRDefault="00936266" w:rsidP="000E19A8">
      <w:r>
        <w:separator/>
      </w:r>
    </w:p>
  </w:footnote>
  <w:footnote w:type="continuationSeparator" w:id="0">
    <w:p w14:paraId="0C9F2DF9" w14:textId="77777777" w:rsidR="00936266" w:rsidRDefault="00936266" w:rsidP="000E19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782BFE" w14:textId="77777777" w:rsidR="000E19A8" w:rsidRDefault="000E19A8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D4C37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" w15:restartNumberingAfterBreak="0">
    <w:nsid w:val="0AC316BB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2" w15:restartNumberingAfterBreak="0">
    <w:nsid w:val="13A011D2"/>
    <w:multiLevelType w:val="multilevel"/>
    <w:tmpl w:val="8B5E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3F32BF"/>
    <w:multiLevelType w:val="multilevel"/>
    <w:tmpl w:val="0A34B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3B442F"/>
    <w:multiLevelType w:val="multilevel"/>
    <w:tmpl w:val="C0E239E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5" w15:restartNumberingAfterBreak="0">
    <w:nsid w:val="2C7D7376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6" w15:restartNumberingAfterBreak="0">
    <w:nsid w:val="2FA177AF"/>
    <w:multiLevelType w:val="multilevel"/>
    <w:tmpl w:val="A956B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B87C11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8" w15:restartNumberingAfterBreak="0">
    <w:nsid w:val="3650651F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9" w15:restartNumberingAfterBreak="0">
    <w:nsid w:val="3DD83EEE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0" w15:restartNumberingAfterBreak="0">
    <w:nsid w:val="43332C37"/>
    <w:multiLevelType w:val="multilevel"/>
    <w:tmpl w:val="7C2C339A"/>
    <w:lvl w:ilvl="0">
      <w:start w:val="1"/>
      <w:numFmt w:val="decimal"/>
      <w:pStyle w:val="NadpisA"/>
      <w:lvlText w:val="%1"/>
      <w:lvlJc w:val="left"/>
      <w:pPr>
        <w:ind w:left="397" w:hanging="397"/>
      </w:pPr>
      <w:rPr>
        <w:rFonts w:hint="default"/>
      </w:rPr>
    </w:lvl>
    <w:lvl w:ilvl="1">
      <w:start w:val="1"/>
      <w:numFmt w:val="decimal"/>
      <w:pStyle w:val="NadpisB"/>
      <w:lvlText w:val="%1.%2"/>
      <w:lvlJc w:val="left"/>
      <w:pPr>
        <w:ind w:left="964" w:hanging="624"/>
      </w:pPr>
      <w:rPr>
        <w:rFonts w:hint="default"/>
      </w:rPr>
    </w:lvl>
    <w:lvl w:ilvl="2">
      <w:start w:val="1"/>
      <w:numFmt w:val="decimal"/>
      <w:pStyle w:val="NadpisC"/>
      <w:lvlText w:val="%1.%2.%3"/>
      <w:lvlJc w:val="left"/>
      <w:pPr>
        <w:ind w:left="2070" w:hanging="1361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1" w15:restartNumberingAfterBreak="0">
    <w:nsid w:val="4AB13EE0"/>
    <w:multiLevelType w:val="multilevel"/>
    <w:tmpl w:val="35566E1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2" w15:restartNumberingAfterBreak="0">
    <w:nsid w:val="66786828"/>
    <w:multiLevelType w:val="hybridMultilevel"/>
    <w:tmpl w:val="093E0ED2"/>
    <w:lvl w:ilvl="0" w:tplc="040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7125DBF"/>
    <w:multiLevelType w:val="multilevel"/>
    <w:tmpl w:val="BD062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C4B5AB9"/>
    <w:multiLevelType w:val="multilevel"/>
    <w:tmpl w:val="6AA00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75F86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abstractNum w:abstractNumId="16" w15:restartNumberingAfterBreak="0">
    <w:nsid w:val="77CF1BE8"/>
    <w:multiLevelType w:val="multilevel"/>
    <w:tmpl w:val="0405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88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2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68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00"/>
        </w:tabs>
        <w:ind w:left="4320" w:hanging="1440"/>
      </w:pPr>
    </w:lvl>
  </w:abstractNum>
  <w:num w:numId="1" w16cid:durableId="789860758">
    <w:abstractNumId w:val="12"/>
  </w:num>
  <w:num w:numId="2" w16cid:durableId="1907254753">
    <w:abstractNumId w:val="15"/>
  </w:num>
  <w:num w:numId="3" w16cid:durableId="1465656362">
    <w:abstractNumId w:val="13"/>
  </w:num>
  <w:num w:numId="4" w16cid:durableId="2002543737">
    <w:abstractNumId w:val="7"/>
  </w:num>
  <w:num w:numId="5" w16cid:durableId="1359700555">
    <w:abstractNumId w:val="16"/>
  </w:num>
  <w:num w:numId="6" w16cid:durableId="86312686">
    <w:abstractNumId w:val="9"/>
  </w:num>
  <w:num w:numId="7" w16cid:durableId="803696638">
    <w:abstractNumId w:val="0"/>
  </w:num>
  <w:num w:numId="8" w16cid:durableId="758217404">
    <w:abstractNumId w:val="5"/>
  </w:num>
  <w:num w:numId="9" w16cid:durableId="1755588715">
    <w:abstractNumId w:val="8"/>
  </w:num>
  <w:num w:numId="10" w16cid:durableId="1793550840">
    <w:abstractNumId w:val="4"/>
  </w:num>
  <w:num w:numId="11" w16cid:durableId="551581949">
    <w:abstractNumId w:val="11"/>
  </w:num>
  <w:num w:numId="12" w16cid:durableId="1404719850">
    <w:abstractNumId w:val="10"/>
  </w:num>
  <w:num w:numId="13" w16cid:durableId="570583943">
    <w:abstractNumId w:val="1"/>
  </w:num>
  <w:num w:numId="14" w16cid:durableId="76939786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262375101">
    <w:abstractNumId w:val="10"/>
  </w:num>
  <w:num w:numId="16" w16cid:durableId="1462460795">
    <w:abstractNumId w:val="10"/>
  </w:num>
  <w:num w:numId="17" w16cid:durableId="1542791917">
    <w:abstractNumId w:val="10"/>
  </w:num>
  <w:num w:numId="18" w16cid:durableId="1656296951">
    <w:abstractNumId w:val="10"/>
  </w:num>
  <w:num w:numId="19" w16cid:durableId="733044647">
    <w:abstractNumId w:val="10"/>
  </w:num>
  <w:num w:numId="20" w16cid:durableId="1972779857">
    <w:abstractNumId w:val="10"/>
  </w:num>
  <w:num w:numId="21" w16cid:durableId="693264076">
    <w:abstractNumId w:val="10"/>
  </w:num>
  <w:num w:numId="22" w16cid:durableId="1613628230">
    <w:abstractNumId w:val="10"/>
  </w:num>
  <w:num w:numId="23" w16cid:durableId="1964578240">
    <w:abstractNumId w:val="10"/>
  </w:num>
  <w:num w:numId="24" w16cid:durableId="1428383392">
    <w:abstractNumId w:val="10"/>
  </w:num>
  <w:num w:numId="25" w16cid:durableId="397828556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2823456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661734121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1117099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636982230">
    <w:abstractNumId w:val="2"/>
  </w:num>
  <w:num w:numId="30" w16cid:durableId="1290430897">
    <w:abstractNumId w:val="6"/>
  </w:num>
  <w:num w:numId="31" w16cid:durableId="1773432015">
    <w:abstractNumId w:val="14"/>
  </w:num>
  <w:num w:numId="32" w16cid:durableId="99668679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attachedTemplate r:id="rId1"/>
  <w:stylePaneFormatFilter w:val="3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93DB1"/>
    <w:rsid w:val="00012D92"/>
    <w:rsid w:val="00022DF1"/>
    <w:rsid w:val="00041821"/>
    <w:rsid w:val="00062EE2"/>
    <w:rsid w:val="00074743"/>
    <w:rsid w:val="00091095"/>
    <w:rsid w:val="00095C8C"/>
    <w:rsid w:val="000A023C"/>
    <w:rsid w:val="000A6066"/>
    <w:rsid w:val="000E19A8"/>
    <w:rsid w:val="000E321E"/>
    <w:rsid w:val="00100C09"/>
    <w:rsid w:val="00136837"/>
    <w:rsid w:val="00152F6D"/>
    <w:rsid w:val="00163294"/>
    <w:rsid w:val="00177BCF"/>
    <w:rsid w:val="001966B0"/>
    <w:rsid w:val="001E2AB7"/>
    <w:rsid w:val="001F5AE8"/>
    <w:rsid w:val="001F626F"/>
    <w:rsid w:val="001F6A3E"/>
    <w:rsid w:val="001F7CD3"/>
    <w:rsid w:val="00203DBB"/>
    <w:rsid w:val="002276C2"/>
    <w:rsid w:val="0026135F"/>
    <w:rsid w:val="002C7AC6"/>
    <w:rsid w:val="002D467F"/>
    <w:rsid w:val="002E5BA2"/>
    <w:rsid w:val="002F3FE3"/>
    <w:rsid w:val="00300A26"/>
    <w:rsid w:val="003120A7"/>
    <w:rsid w:val="00322B2A"/>
    <w:rsid w:val="003A0B27"/>
    <w:rsid w:val="003C7ECE"/>
    <w:rsid w:val="00410170"/>
    <w:rsid w:val="00457DBE"/>
    <w:rsid w:val="00477C60"/>
    <w:rsid w:val="004802EB"/>
    <w:rsid w:val="00485C07"/>
    <w:rsid w:val="004F434E"/>
    <w:rsid w:val="005113B1"/>
    <w:rsid w:val="005178D0"/>
    <w:rsid w:val="00554D8C"/>
    <w:rsid w:val="005621A0"/>
    <w:rsid w:val="005652CB"/>
    <w:rsid w:val="0057269E"/>
    <w:rsid w:val="00576FCC"/>
    <w:rsid w:val="00586E3E"/>
    <w:rsid w:val="005871CC"/>
    <w:rsid w:val="00590D5D"/>
    <w:rsid w:val="00593DB1"/>
    <w:rsid w:val="005E6216"/>
    <w:rsid w:val="006279C4"/>
    <w:rsid w:val="0064700A"/>
    <w:rsid w:val="006C33C2"/>
    <w:rsid w:val="006E6E7E"/>
    <w:rsid w:val="006F15C7"/>
    <w:rsid w:val="006F701D"/>
    <w:rsid w:val="00706764"/>
    <w:rsid w:val="00732913"/>
    <w:rsid w:val="00736B41"/>
    <w:rsid w:val="00790E3E"/>
    <w:rsid w:val="00793F3C"/>
    <w:rsid w:val="007D329E"/>
    <w:rsid w:val="00823FEC"/>
    <w:rsid w:val="008371A2"/>
    <w:rsid w:val="00881F73"/>
    <w:rsid w:val="00884120"/>
    <w:rsid w:val="00884C0B"/>
    <w:rsid w:val="00910D86"/>
    <w:rsid w:val="0092160D"/>
    <w:rsid w:val="009254FC"/>
    <w:rsid w:val="00936266"/>
    <w:rsid w:val="00944D74"/>
    <w:rsid w:val="00951047"/>
    <w:rsid w:val="00985FB5"/>
    <w:rsid w:val="009B79ED"/>
    <w:rsid w:val="009C1B8E"/>
    <w:rsid w:val="009C3F18"/>
    <w:rsid w:val="009C6333"/>
    <w:rsid w:val="009F14DF"/>
    <w:rsid w:val="00A60186"/>
    <w:rsid w:val="00A7196A"/>
    <w:rsid w:val="00A76414"/>
    <w:rsid w:val="00A863FB"/>
    <w:rsid w:val="00A95D54"/>
    <w:rsid w:val="00AC00E1"/>
    <w:rsid w:val="00AC1207"/>
    <w:rsid w:val="00AC19F6"/>
    <w:rsid w:val="00AE73A9"/>
    <w:rsid w:val="00AF3C78"/>
    <w:rsid w:val="00B341B4"/>
    <w:rsid w:val="00B362CD"/>
    <w:rsid w:val="00B6410E"/>
    <w:rsid w:val="00B66DDE"/>
    <w:rsid w:val="00B70E26"/>
    <w:rsid w:val="00B729E2"/>
    <w:rsid w:val="00B84581"/>
    <w:rsid w:val="00B85532"/>
    <w:rsid w:val="00BA446F"/>
    <w:rsid w:val="00BB5266"/>
    <w:rsid w:val="00BC71A8"/>
    <w:rsid w:val="00BC793A"/>
    <w:rsid w:val="00BD34DF"/>
    <w:rsid w:val="00BF38C2"/>
    <w:rsid w:val="00C00E28"/>
    <w:rsid w:val="00C30985"/>
    <w:rsid w:val="00C33F40"/>
    <w:rsid w:val="00C547A0"/>
    <w:rsid w:val="00C72056"/>
    <w:rsid w:val="00C7503D"/>
    <w:rsid w:val="00C75CF6"/>
    <w:rsid w:val="00C80FBE"/>
    <w:rsid w:val="00C94230"/>
    <w:rsid w:val="00C96FDC"/>
    <w:rsid w:val="00CA43F6"/>
    <w:rsid w:val="00CA61B2"/>
    <w:rsid w:val="00CA7067"/>
    <w:rsid w:val="00CB579B"/>
    <w:rsid w:val="00CF43BB"/>
    <w:rsid w:val="00D23655"/>
    <w:rsid w:val="00D70095"/>
    <w:rsid w:val="00D860CB"/>
    <w:rsid w:val="00D949CA"/>
    <w:rsid w:val="00DB1A41"/>
    <w:rsid w:val="00DB5F17"/>
    <w:rsid w:val="00E0133C"/>
    <w:rsid w:val="00E32AF4"/>
    <w:rsid w:val="00E36A4D"/>
    <w:rsid w:val="00E875F0"/>
    <w:rsid w:val="00EA25E1"/>
    <w:rsid w:val="00EC2B6F"/>
    <w:rsid w:val="00EC7D52"/>
    <w:rsid w:val="00ED5797"/>
    <w:rsid w:val="00EE5021"/>
    <w:rsid w:val="00EE7677"/>
    <w:rsid w:val="00F06E91"/>
    <w:rsid w:val="00F27DE8"/>
    <w:rsid w:val="00F7645D"/>
    <w:rsid w:val="00FE461E"/>
    <w:rsid w:val="00FF2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ECFBC71"/>
  <w15:chartTrackingRefBased/>
  <w15:docId w15:val="{A219C9B8-0FE3-4F75-AE37-C14F5DAC3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(W1)" w:eastAsia="Times New Roman" w:hAnsi="Times New (W1)" w:cs="Times New Roman"/>
        <w:lang w:val="cs-CZ" w:eastAsia="cs-CZ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n">
    <w:name w:val="Normal"/>
    <w:qFormat/>
    <w:rsid w:val="009C6333"/>
    <w:rPr>
      <w:sz w:val="24"/>
      <w:szCs w:val="24"/>
    </w:rPr>
  </w:style>
  <w:style w:type="paragraph" w:styleId="Nadpis1">
    <w:name w:val="heading 1"/>
    <w:basedOn w:val="Normln"/>
    <w:next w:val="Normln"/>
    <w:qFormat/>
    <w:rsid w:val="00CA61B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Nadpis2">
    <w:name w:val="heading 2"/>
    <w:basedOn w:val="Normln"/>
    <w:next w:val="Normln"/>
    <w:qFormat/>
    <w:rsid w:val="00CA61B2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Nadpis3">
    <w:name w:val="heading 3"/>
    <w:basedOn w:val="Normln"/>
    <w:next w:val="Normln"/>
    <w:qFormat/>
    <w:rsid w:val="00CA61B2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Nadpis4">
    <w:name w:val="heading 4"/>
    <w:basedOn w:val="Normln"/>
    <w:next w:val="Normln"/>
    <w:link w:val="Nadpis4Char"/>
    <w:semiHidden/>
    <w:unhideWhenUsed/>
    <w:qFormat/>
    <w:rsid w:val="00F27DE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customStyle="1" w:styleId="StylArial145bzarovnnnasted">
    <w:name w:val="Styl Arial 145 b. zarovnání na střed"/>
    <w:basedOn w:val="Normln"/>
    <w:link w:val="StylArial145bzarovnnnastedChar"/>
    <w:rsid w:val="00AE73A9"/>
    <w:pPr>
      <w:jc w:val="center"/>
    </w:pPr>
    <w:rPr>
      <w:rFonts w:ascii="Arial" w:hAnsi="Arial"/>
      <w:sz w:val="29"/>
      <w:szCs w:val="20"/>
    </w:rPr>
  </w:style>
  <w:style w:type="paragraph" w:customStyle="1" w:styleId="nazevprace">
    <w:name w:val="nazev prace"/>
    <w:basedOn w:val="Normln"/>
    <w:autoRedefine/>
    <w:rsid w:val="00C547A0"/>
    <w:pPr>
      <w:jc w:val="center"/>
    </w:pPr>
    <w:rPr>
      <w:rFonts w:ascii="Arial" w:hAnsi="Arial"/>
      <w:sz w:val="48"/>
      <w:szCs w:val="48"/>
    </w:rPr>
  </w:style>
  <w:style w:type="character" w:customStyle="1" w:styleId="StylArial145bzarovnnnastedChar">
    <w:name w:val="Styl Arial 145 b. zarovnání na střed Char"/>
    <w:link w:val="StylArial145bzarovnnnasted"/>
    <w:rsid w:val="00736B41"/>
    <w:rPr>
      <w:rFonts w:ascii="Arial" w:hAnsi="Arial"/>
      <w:sz w:val="29"/>
      <w:lang w:val="cs-CZ" w:eastAsia="cs-CZ" w:bidi="ar-SA"/>
    </w:rPr>
  </w:style>
  <w:style w:type="table" w:styleId="Mkatabulky">
    <w:name w:val="Table Grid"/>
    <w:basedOn w:val="Normlntabulka"/>
    <w:rsid w:val="009510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bsah1">
    <w:name w:val="toc 1"/>
    <w:basedOn w:val="Normln"/>
    <w:next w:val="Normln"/>
    <w:autoRedefine/>
    <w:uiPriority w:val="39"/>
    <w:rsid w:val="000E19A8"/>
    <w:pPr>
      <w:spacing w:line="360" w:lineRule="auto"/>
    </w:pPr>
    <w:rPr>
      <w:b/>
      <w:caps/>
    </w:rPr>
  </w:style>
  <w:style w:type="paragraph" w:styleId="Obsah2">
    <w:name w:val="toc 2"/>
    <w:basedOn w:val="Normln"/>
    <w:next w:val="Normln"/>
    <w:autoRedefine/>
    <w:uiPriority w:val="39"/>
    <w:rsid w:val="000E19A8"/>
    <w:pPr>
      <w:spacing w:line="360" w:lineRule="auto"/>
      <w:ind w:left="238"/>
    </w:pPr>
  </w:style>
  <w:style w:type="paragraph" w:styleId="Obsah3">
    <w:name w:val="toc 3"/>
    <w:basedOn w:val="Normln"/>
    <w:next w:val="Normln"/>
    <w:autoRedefine/>
    <w:uiPriority w:val="39"/>
    <w:rsid w:val="000E19A8"/>
    <w:pPr>
      <w:spacing w:line="360" w:lineRule="auto"/>
      <w:ind w:left="482"/>
    </w:pPr>
  </w:style>
  <w:style w:type="character" w:styleId="Hypertextovodkaz">
    <w:name w:val="Hyperlink"/>
    <w:uiPriority w:val="99"/>
    <w:rsid w:val="00C00E28"/>
    <w:rPr>
      <w:color w:val="0000FF"/>
      <w:u w:val="single"/>
    </w:rPr>
  </w:style>
  <w:style w:type="paragraph" w:customStyle="1" w:styleId="Text">
    <w:name w:val="Text"/>
    <w:basedOn w:val="Normln"/>
    <w:rsid w:val="009C1B8E"/>
    <w:pPr>
      <w:spacing w:before="120" w:line="360" w:lineRule="auto"/>
      <w:jc w:val="both"/>
    </w:pPr>
  </w:style>
  <w:style w:type="paragraph" w:customStyle="1" w:styleId="seznampouzitelit">
    <w:name w:val="seznam pouzite lit"/>
    <w:basedOn w:val="Text"/>
    <w:rsid w:val="009C1B8E"/>
    <w:pPr>
      <w:spacing w:before="240" w:line="240" w:lineRule="auto"/>
      <w:jc w:val="left"/>
    </w:pPr>
  </w:style>
  <w:style w:type="paragraph" w:customStyle="1" w:styleId="StylKurzvaPed6bZa42b">
    <w:name w:val="Styl Kurzíva Před:  6 b. Za:  42 b."/>
    <w:basedOn w:val="Normln"/>
    <w:rsid w:val="00C547A0"/>
    <w:pPr>
      <w:spacing w:before="120" w:after="1200"/>
    </w:pPr>
    <w:rPr>
      <w:i/>
      <w:iCs/>
      <w:szCs w:val="20"/>
    </w:rPr>
  </w:style>
  <w:style w:type="paragraph" w:customStyle="1" w:styleId="Nadpisy">
    <w:name w:val="Nadpisy"/>
    <w:basedOn w:val="Nzev"/>
    <w:link w:val="NadpisyChar"/>
    <w:qFormat/>
    <w:rsid w:val="00C33F40"/>
    <w:pPr>
      <w:spacing w:before="120" w:after="360"/>
      <w:jc w:val="left"/>
    </w:pPr>
    <w:rPr>
      <w:rFonts w:ascii="Times New Roman" w:hAnsi="Times New Roman"/>
      <w:caps/>
    </w:rPr>
  </w:style>
  <w:style w:type="paragraph" w:customStyle="1" w:styleId="normlntext">
    <w:name w:val="normální text"/>
    <w:basedOn w:val="Normln"/>
    <w:qFormat/>
    <w:rsid w:val="00B70E26"/>
    <w:pPr>
      <w:spacing w:after="120" w:line="360" w:lineRule="auto"/>
      <w:jc w:val="both"/>
    </w:pPr>
    <w:rPr>
      <w:rFonts w:ascii="Times New Roman" w:hAnsi="Times New Roman"/>
    </w:rPr>
  </w:style>
  <w:style w:type="paragraph" w:customStyle="1" w:styleId="normlntextkurzva">
    <w:name w:val="normální text kurzíva"/>
    <w:basedOn w:val="Normln"/>
    <w:qFormat/>
    <w:rsid w:val="00C33F40"/>
    <w:pPr>
      <w:spacing w:after="120" w:line="360" w:lineRule="auto"/>
      <w:jc w:val="both"/>
    </w:pPr>
    <w:rPr>
      <w:i/>
    </w:rPr>
  </w:style>
  <w:style w:type="paragraph" w:styleId="Nzev">
    <w:name w:val="Title"/>
    <w:basedOn w:val="Normln"/>
    <w:next w:val="Normln"/>
    <w:link w:val="NzevChar"/>
    <w:qFormat/>
    <w:rsid w:val="00C33F40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NzevChar">
    <w:name w:val="Název Char"/>
    <w:link w:val="Nzev"/>
    <w:rsid w:val="00C33F40"/>
    <w:rPr>
      <w:rFonts w:ascii="Cambria" w:eastAsia="Times New Roman" w:hAnsi="Cambria" w:cs="Times New Roman"/>
      <w:b/>
      <w:bCs/>
      <w:kern w:val="28"/>
      <w:sz w:val="32"/>
      <w:szCs w:val="32"/>
    </w:rPr>
  </w:style>
  <w:style w:type="paragraph" w:styleId="Zhlav">
    <w:name w:val="header"/>
    <w:basedOn w:val="Normln"/>
    <w:link w:val="ZhlavChar"/>
    <w:rsid w:val="0092160D"/>
    <w:pPr>
      <w:tabs>
        <w:tab w:val="center" w:pos="4536"/>
        <w:tab w:val="right" w:pos="9072"/>
      </w:tabs>
    </w:pPr>
  </w:style>
  <w:style w:type="character" w:customStyle="1" w:styleId="ZhlavChar">
    <w:name w:val="Záhlaví Char"/>
    <w:link w:val="Zhlav"/>
    <w:rsid w:val="0092160D"/>
    <w:rPr>
      <w:rFonts w:ascii="Times New (W1)" w:hAnsi="Times New (W1)"/>
      <w:sz w:val="24"/>
      <w:szCs w:val="24"/>
    </w:rPr>
  </w:style>
  <w:style w:type="paragraph" w:customStyle="1" w:styleId="NadpisA">
    <w:name w:val="Nadpis A"/>
    <w:basedOn w:val="Nadpis1"/>
    <w:next w:val="Normln"/>
    <w:qFormat/>
    <w:rsid w:val="00C7503D"/>
    <w:pPr>
      <w:numPr>
        <w:numId w:val="24"/>
      </w:numPr>
      <w:spacing w:before="0" w:after="240" w:line="360" w:lineRule="auto"/>
    </w:pPr>
    <w:rPr>
      <w:rFonts w:ascii="Times New Roman" w:hAnsi="Times New Roman"/>
      <w:caps/>
    </w:rPr>
  </w:style>
  <w:style w:type="paragraph" w:customStyle="1" w:styleId="NadpisB">
    <w:name w:val="Nadpis B"/>
    <w:basedOn w:val="Nadpis2"/>
    <w:next w:val="Normln"/>
    <w:qFormat/>
    <w:rsid w:val="0092160D"/>
    <w:pPr>
      <w:numPr>
        <w:ilvl w:val="1"/>
        <w:numId w:val="24"/>
      </w:numPr>
      <w:spacing w:before="360" w:after="240" w:line="360" w:lineRule="auto"/>
    </w:pPr>
    <w:rPr>
      <w:rFonts w:ascii="Times New Roman" w:hAnsi="Times New Roman"/>
      <w:i w:val="0"/>
      <w:sz w:val="32"/>
    </w:rPr>
  </w:style>
  <w:style w:type="paragraph" w:customStyle="1" w:styleId="NadpisC">
    <w:name w:val="Nadpis C"/>
    <w:basedOn w:val="Nadpis3"/>
    <w:next w:val="Normln"/>
    <w:qFormat/>
    <w:rsid w:val="0026135F"/>
    <w:pPr>
      <w:numPr>
        <w:ilvl w:val="2"/>
        <w:numId w:val="24"/>
      </w:numPr>
      <w:spacing w:before="360" w:after="240" w:line="360" w:lineRule="auto"/>
      <w:ind w:left="2041"/>
    </w:pPr>
    <w:rPr>
      <w:rFonts w:ascii="Times New Roman" w:hAnsi="Times New Roman"/>
      <w:sz w:val="28"/>
    </w:rPr>
  </w:style>
  <w:style w:type="paragraph" w:styleId="Zpat">
    <w:name w:val="footer"/>
    <w:basedOn w:val="Normln"/>
    <w:link w:val="ZpatChar"/>
    <w:uiPriority w:val="99"/>
    <w:rsid w:val="000E19A8"/>
    <w:pPr>
      <w:tabs>
        <w:tab w:val="center" w:pos="4536"/>
        <w:tab w:val="right" w:pos="9072"/>
      </w:tabs>
    </w:pPr>
  </w:style>
  <w:style w:type="character" w:customStyle="1" w:styleId="ZpatChar">
    <w:name w:val="Zápatí Char"/>
    <w:link w:val="Zpat"/>
    <w:uiPriority w:val="99"/>
    <w:rsid w:val="000E19A8"/>
    <w:rPr>
      <w:sz w:val="24"/>
      <w:szCs w:val="24"/>
    </w:rPr>
  </w:style>
  <w:style w:type="paragraph" w:customStyle="1" w:styleId="Bezodstavce">
    <w:name w:val="Bez odstavce"/>
    <w:basedOn w:val="Normln"/>
    <w:rsid w:val="00D70095"/>
    <w:pPr>
      <w:spacing w:after="120" w:line="360" w:lineRule="auto"/>
      <w:jc w:val="both"/>
    </w:pPr>
  </w:style>
  <w:style w:type="paragraph" w:customStyle="1" w:styleId="Literatura">
    <w:name w:val="Literatura"/>
    <w:basedOn w:val="Normln"/>
    <w:rsid w:val="00D70095"/>
    <w:pPr>
      <w:tabs>
        <w:tab w:val="right" w:pos="709"/>
        <w:tab w:val="left" w:pos="851"/>
      </w:tabs>
      <w:spacing w:before="60" w:after="60" w:line="360" w:lineRule="auto"/>
      <w:ind w:left="851" w:hanging="851"/>
      <w:jc w:val="both"/>
    </w:pPr>
  </w:style>
  <w:style w:type="paragraph" w:customStyle="1" w:styleId="Nadpisy-AbstraktObsah">
    <w:name w:val="Nadpisy - Abstrakt + Obsah"/>
    <w:basedOn w:val="Nadpisy"/>
    <w:link w:val="Nadpisy-AbstraktObsahChar"/>
    <w:qFormat/>
    <w:rsid w:val="00D23655"/>
    <w:rPr>
      <w:szCs w:val="28"/>
    </w:rPr>
  </w:style>
  <w:style w:type="paragraph" w:styleId="Bibliografie">
    <w:name w:val="Bibliography"/>
    <w:basedOn w:val="Normln"/>
    <w:next w:val="Normln"/>
    <w:uiPriority w:val="37"/>
    <w:unhideWhenUsed/>
    <w:rsid w:val="00041821"/>
  </w:style>
  <w:style w:type="character" w:customStyle="1" w:styleId="NadpisyChar">
    <w:name w:val="Nadpisy Char"/>
    <w:link w:val="Nadpisy"/>
    <w:rsid w:val="00D70095"/>
    <w:rPr>
      <w:rFonts w:ascii="Cambria" w:eastAsia="Times New Roman" w:hAnsi="Cambria" w:cs="Times New Roman"/>
      <w:b/>
      <w:bCs/>
      <w:caps/>
      <w:kern w:val="28"/>
      <w:sz w:val="32"/>
      <w:szCs w:val="32"/>
    </w:rPr>
  </w:style>
  <w:style w:type="character" w:customStyle="1" w:styleId="Nadpisy-AbstraktObsahChar">
    <w:name w:val="Nadpisy - Abstrakt + Obsah Char"/>
    <w:link w:val="Nadpisy-AbstraktObsah"/>
    <w:rsid w:val="00D23655"/>
    <w:rPr>
      <w:rFonts w:ascii="Cambria" w:eastAsia="Times New Roman" w:hAnsi="Cambria" w:cs="Times New Roman"/>
      <w:b/>
      <w:bCs/>
      <w:caps/>
      <w:kern w:val="28"/>
      <w:sz w:val="32"/>
      <w:szCs w:val="28"/>
    </w:rPr>
  </w:style>
  <w:style w:type="character" w:styleId="Nevyeenzmnka">
    <w:name w:val="Unresolved Mention"/>
    <w:basedOn w:val="Standardnpsmoodstavce"/>
    <w:uiPriority w:val="99"/>
    <w:semiHidden/>
    <w:unhideWhenUsed/>
    <w:rsid w:val="00FE461E"/>
    <w:rPr>
      <w:color w:val="605E5C"/>
      <w:shd w:val="clear" w:color="auto" w:fill="E1DFDD"/>
    </w:rPr>
  </w:style>
  <w:style w:type="character" w:customStyle="1" w:styleId="Nadpis4Char">
    <w:name w:val="Nadpis 4 Char"/>
    <w:basedOn w:val="Standardnpsmoodstavce"/>
    <w:link w:val="Nadpis4"/>
    <w:semiHidden/>
    <w:rsid w:val="00F27DE8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ucitelnice.cz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rvp.cz" TargetMode="Externa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ladkova\AppData\Local\Temp\Rar$DIa0.476\sablona_DP_BP_EN.dot" TargetMode="Externa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- Numerical Reference"/>
</file>

<file path=customXml/itemProps1.xml><?xml version="1.0" encoding="utf-8"?>
<ds:datastoreItem xmlns:ds="http://schemas.openxmlformats.org/officeDocument/2006/customXml" ds:itemID="{7EF61733-F492-495F-8BAC-403C51B4BD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sablona_DP_BP_EN.dot</Template>
  <TotalTime>715</TotalTime>
  <Pages>1</Pages>
  <Words>1495</Words>
  <Characters>8826</Characters>
  <Application>Microsoft Office Word</Application>
  <DocSecurity>0</DocSecurity>
  <Lines>73</Lines>
  <Paragraphs>20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>OU</Company>
  <LinksUpToDate>false</LinksUpToDate>
  <CharactersWithSpaces>10301</CharactersWithSpaces>
  <SharedDoc>false</SharedDoc>
  <HLinks>
    <vt:vector size="108" baseType="variant">
      <vt:variant>
        <vt:i4>1835057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_Toc440840176</vt:lpwstr>
      </vt:variant>
      <vt:variant>
        <vt:i4>1835057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_Toc440840175</vt:lpwstr>
      </vt:variant>
      <vt:variant>
        <vt:i4>1835057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_Toc440840174</vt:lpwstr>
      </vt:variant>
      <vt:variant>
        <vt:i4>1835057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_Toc440840173</vt:lpwstr>
      </vt:variant>
      <vt:variant>
        <vt:i4>1835057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_Toc440840172</vt:lpwstr>
      </vt:variant>
      <vt:variant>
        <vt:i4>1835057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_Toc440840171</vt:lpwstr>
      </vt:variant>
      <vt:variant>
        <vt:i4>1835057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_Toc440840170</vt:lpwstr>
      </vt:variant>
      <vt:variant>
        <vt:i4>1900593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_Toc440840169</vt:lpwstr>
      </vt:variant>
      <vt:variant>
        <vt:i4>1900593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_Toc440840168</vt:lpwstr>
      </vt:variant>
      <vt:variant>
        <vt:i4>1900593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_Toc440840167</vt:lpwstr>
      </vt:variant>
      <vt:variant>
        <vt:i4>1900593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_Toc440840166</vt:lpwstr>
      </vt:variant>
      <vt:variant>
        <vt:i4>1900593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_Toc440840165</vt:lpwstr>
      </vt:variant>
      <vt:variant>
        <vt:i4>1900593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_Toc440840164</vt:lpwstr>
      </vt:variant>
      <vt:variant>
        <vt:i4>1900593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_Toc440840163</vt:lpwstr>
      </vt:variant>
      <vt:variant>
        <vt:i4>1900593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_Toc440840162</vt:lpwstr>
      </vt:variant>
      <vt:variant>
        <vt:i4>1900593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_Toc440840161</vt:lpwstr>
      </vt:variant>
      <vt:variant>
        <vt:i4>1900593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_Toc440840160</vt:lpwstr>
      </vt:variant>
      <vt:variant>
        <vt:i4>1966129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_Toc440840159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Mladkova</dc:creator>
  <cp:keywords/>
  <cp:lastModifiedBy>Karásek Petr</cp:lastModifiedBy>
  <cp:revision>11</cp:revision>
  <dcterms:created xsi:type="dcterms:W3CDTF">2019-12-02T13:08:00Z</dcterms:created>
  <dcterms:modified xsi:type="dcterms:W3CDTF">2026-01-04T17:11:00Z</dcterms:modified>
</cp:coreProperties>
</file>